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xmlns:wp14="http://schemas.microsoft.com/office/word/2010/wordml" w:rsidR="004E3F9D" w:rsidP="004E3F9D" w:rsidRDefault="004E3F9D" w14:paraId="672A6659" wp14:textId="77777777">
      <w:pPr>
        <w:ind w:left="1440"/>
        <w:jc w:val="both"/>
        <w:outlineLvl w:val="0"/>
        <w:rPr>
          <w:rFonts w:ascii="Arial" w:hAnsi="Arial" w:cs="Arial"/>
          <w:b/>
          <w:color w:val="0000FF"/>
          <w:sz w:val="20"/>
        </w:rPr>
      </w:pPr>
      <w:bookmarkStart w:name="_Toc404408728" w:id="0"/>
    </w:p>
    <w:p xmlns:wp14="http://schemas.microsoft.com/office/word/2010/wordml" w:rsidRPr="0003620F" w:rsidR="00534D31" w:rsidP="004E3F9D" w:rsidRDefault="00534D31" w14:paraId="0A37501D" wp14:textId="77777777">
      <w:pPr>
        <w:ind w:left="1440"/>
        <w:jc w:val="both"/>
        <w:outlineLvl w:val="0"/>
        <w:rPr>
          <w:rFonts w:ascii="Arial" w:hAnsi="Arial" w:cs="Arial"/>
          <w:b/>
          <w:color w:val="0000FF"/>
          <w:sz w:val="20"/>
        </w:rPr>
      </w:pPr>
    </w:p>
    <w:p xmlns:wp14="http://schemas.microsoft.com/office/word/2010/wordml" w:rsidRPr="0003620F" w:rsidR="004E3F9D" w:rsidP="004E3F9D" w:rsidRDefault="004E3F9D" w14:paraId="5DAB6C7B" wp14:textId="77777777">
      <w:pPr>
        <w:ind w:left="1440"/>
        <w:jc w:val="both"/>
        <w:outlineLvl w:val="0"/>
        <w:rPr>
          <w:rFonts w:ascii="Arial" w:hAnsi="Arial" w:cs="Arial"/>
          <w:b/>
          <w:color w:val="0000FF"/>
          <w:sz w:val="20"/>
        </w:rPr>
      </w:pPr>
    </w:p>
    <w:p xmlns:wp14="http://schemas.microsoft.com/office/word/2010/wordml" w:rsidRPr="0003620F" w:rsidR="004E3F9D" w:rsidP="004E3F9D" w:rsidRDefault="004E3F9D" w14:paraId="02EB378F" wp14:textId="77777777">
      <w:pPr>
        <w:ind w:left="1440"/>
        <w:jc w:val="both"/>
        <w:outlineLvl w:val="0"/>
        <w:rPr>
          <w:rFonts w:ascii="Arial" w:hAnsi="Arial" w:cs="Arial"/>
          <w:b/>
          <w:color w:val="0000FF"/>
          <w:sz w:val="20"/>
        </w:rPr>
      </w:pPr>
    </w:p>
    <w:p xmlns:wp14="http://schemas.microsoft.com/office/word/2010/wordml" w:rsidRPr="0003620F" w:rsidR="001D0C6D" w:rsidP="004E3F9D" w:rsidRDefault="001D0C6D" w14:paraId="1ACFFBDB" wp14:textId="77777777">
      <w:pPr>
        <w:ind w:left="1440" w:hanging="1440"/>
        <w:jc w:val="both"/>
        <w:outlineLvl w:val="0"/>
        <w:rPr>
          <w:rFonts w:ascii="Arial" w:hAnsi="Arial" w:cs="Arial"/>
          <w:b/>
          <w:sz w:val="28"/>
        </w:rPr>
      </w:pPr>
      <w:r w:rsidRPr="0003620F">
        <w:rPr>
          <w:rFonts w:ascii="Arial" w:hAnsi="Arial" w:cs="Arial"/>
          <w:b/>
          <w:sz w:val="28"/>
        </w:rPr>
        <w:t xml:space="preserve">Reviewed by: </w:t>
      </w:r>
    </w:p>
    <w:p xmlns:wp14="http://schemas.microsoft.com/office/word/2010/wordml" w:rsidRPr="0003620F" w:rsidR="001D0C6D" w:rsidP="004E3F9D" w:rsidRDefault="001D0C6D" w14:paraId="19D35CC3" wp14:textId="77777777">
      <w:pPr>
        <w:ind w:left="1440" w:hanging="1440"/>
        <w:jc w:val="both"/>
        <w:outlineLvl w:val="0"/>
        <w:rPr>
          <w:rFonts w:ascii="Arial" w:hAnsi="Arial" w:cs="Arial"/>
          <w:b/>
          <w:color w:val="FF0000"/>
          <w:sz w:val="32"/>
        </w:rPr>
      </w:pPr>
      <w:r w:rsidRPr="0003620F">
        <w:rPr>
          <w:rFonts w:ascii="Arial" w:hAnsi="Arial" w:cs="Arial"/>
          <w:b/>
          <w:sz w:val="28"/>
        </w:rPr>
        <w:t>Approved by:</w:t>
      </w:r>
    </w:p>
    <w:p xmlns:wp14="http://schemas.microsoft.com/office/word/2010/wordml" w:rsidRPr="0003620F" w:rsidR="001D0C6D" w:rsidRDefault="001D0C6D" w14:paraId="6A05A809" wp14:textId="77777777">
      <w:pPr>
        <w:rPr>
          <w:rFonts w:ascii="Arial" w:hAnsi="Arial" w:cs="Arial"/>
          <w:b/>
          <w:color w:val="FF0000"/>
          <w:sz w:val="32"/>
        </w:rPr>
      </w:pPr>
    </w:p>
    <w:p xmlns:wp14="http://schemas.microsoft.com/office/word/2010/wordml" w:rsidRPr="0003620F" w:rsidR="001D0C6D" w:rsidP="01C358C6" w:rsidRDefault="001D0C6D" w14:paraId="013BB3EB" wp14:textId="43888D6A">
      <w:pP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32"/>
          <w:szCs w:val="32"/>
          <w:lang w:val="en-GB"/>
        </w:rPr>
      </w:pPr>
    </w:p>
    <w:p xmlns:wp14="http://schemas.microsoft.com/office/word/2010/wordml" w:rsidRPr="0003620F" w:rsidR="001D0C6D" w:rsidP="01C358C6" w:rsidRDefault="001D0C6D" w14:paraId="118FF856" wp14:textId="00C690F7">
      <w:pP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GB"/>
        </w:rPr>
      </w:pPr>
      <w:r w:rsidRPr="01C358C6" w:rsidR="75584E0F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GB"/>
        </w:rPr>
        <w:t>Revisio</w:t>
      </w:r>
      <w:r w:rsidRPr="01C358C6" w:rsidR="75584E0F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GB"/>
        </w:rPr>
        <w:t>n / Document History</w:t>
      </w:r>
    </w:p>
    <w:p xmlns:wp14="http://schemas.microsoft.com/office/word/2010/wordml" w:rsidRPr="0003620F" w:rsidR="001D0C6D" w:rsidP="01C358C6" w:rsidRDefault="001D0C6D" w14:paraId="453796EC" wp14:textId="64FAD863">
      <w:pP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GB"/>
        </w:rPr>
      </w:pPr>
    </w:p>
    <w:p xmlns:wp14="http://schemas.microsoft.com/office/word/2010/wordml" w:rsidRPr="0003620F" w:rsidR="001D0C6D" w:rsidP="01C358C6" w:rsidRDefault="001D0C6D" w14:paraId="571E3CE3" wp14:textId="0FE15205">
      <w:pP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GB"/>
        </w:rPr>
      </w:pPr>
    </w:p>
    <w:tbl>
      <w:tblPr>
        <w:tblStyle w:val="TableGrid"/>
        <w:tblW w:w="0" w:type="auto"/>
        <w:tblBorders>
          <w:top w:val="single" w:sz="6"/>
          <w:left w:val="single" w:sz="6"/>
          <w:bottom w:val="single" w:sz="6"/>
          <w:right w:val="single" w:sz="6"/>
        </w:tblBorders>
        <w:tblLayout w:type="fixed"/>
        <w:tblLook w:val="06A0" w:firstRow="1" w:lastRow="0" w:firstColumn="1" w:lastColumn="0" w:noHBand="1" w:noVBand="1"/>
      </w:tblPr>
      <w:tblGrid>
        <w:gridCol w:w="1005"/>
        <w:gridCol w:w="1605"/>
        <w:gridCol w:w="4710"/>
        <w:gridCol w:w="2445"/>
      </w:tblGrid>
      <w:tr w:rsidR="01C358C6" w:rsidTr="01C358C6" w14:paraId="35213CA0">
        <w:trPr>
          <w:trHeight w:val="300"/>
        </w:trPr>
        <w:tc>
          <w:tcPr>
            <w:tcW w:w="1005" w:type="dxa"/>
            <w:tcMar>
              <w:left w:w="105" w:type="dxa"/>
              <w:right w:w="105" w:type="dxa"/>
            </w:tcMar>
            <w:vAlign w:val="top"/>
          </w:tcPr>
          <w:p w:rsidR="01C358C6" w:rsidP="01C358C6" w:rsidRDefault="01C358C6" w14:paraId="4B90AA9A" w14:textId="22D75996">
            <w:pPr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32"/>
                <w:szCs w:val="32"/>
              </w:rPr>
            </w:pPr>
            <w:r w:rsidRPr="01C358C6" w:rsidR="01C358C6"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sz w:val="32"/>
                <w:szCs w:val="32"/>
                <w:lang w:val="en-GB"/>
              </w:rPr>
              <w:t>Ver</w:t>
            </w:r>
          </w:p>
        </w:tc>
        <w:tc>
          <w:tcPr>
            <w:tcW w:w="1605" w:type="dxa"/>
            <w:tcMar>
              <w:left w:w="105" w:type="dxa"/>
              <w:right w:w="105" w:type="dxa"/>
            </w:tcMar>
            <w:vAlign w:val="top"/>
          </w:tcPr>
          <w:p w:rsidR="01C358C6" w:rsidP="01C358C6" w:rsidRDefault="01C358C6" w14:paraId="240D291E" w14:textId="04897C06">
            <w:pPr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32"/>
                <w:szCs w:val="32"/>
              </w:rPr>
            </w:pPr>
            <w:r w:rsidRPr="01C358C6" w:rsidR="01C358C6"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sz w:val="32"/>
                <w:szCs w:val="32"/>
                <w:lang w:val="en-GB"/>
              </w:rPr>
              <w:t>Date</w:t>
            </w:r>
          </w:p>
        </w:tc>
        <w:tc>
          <w:tcPr>
            <w:tcW w:w="4710" w:type="dxa"/>
            <w:tcMar>
              <w:left w:w="105" w:type="dxa"/>
              <w:right w:w="105" w:type="dxa"/>
            </w:tcMar>
            <w:vAlign w:val="top"/>
          </w:tcPr>
          <w:p w:rsidR="01C358C6" w:rsidP="01C358C6" w:rsidRDefault="01C358C6" w14:paraId="10409ABA" w14:textId="5C45C7CC">
            <w:pPr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32"/>
                <w:szCs w:val="32"/>
              </w:rPr>
            </w:pPr>
            <w:r w:rsidRPr="01C358C6" w:rsidR="01C358C6"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sz w:val="32"/>
                <w:szCs w:val="32"/>
                <w:lang w:val="en-GB"/>
              </w:rPr>
              <w:t>Changed By</w:t>
            </w:r>
          </w:p>
        </w:tc>
        <w:tc>
          <w:tcPr>
            <w:tcW w:w="2445" w:type="dxa"/>
            <w:tcMar>
              <w:left w:w="105" w:type="dxa"/>
              <w:right w:w="105" w:type="dxa"/>
            </w:tcMar>
            <w:vAlign w:val="top"/>
          </w:tcPr>
          <w:p w:rsidR="01C358C6" w:rsidP="01C358C6" w:rsidRDefault="01C358C6" w14:paraId="22F06582" w14:textId="3ECFDC55">
            <w:pPr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32"/>
                <w:szCs w:val="32"/>
              </w:rPr>
            </w:pPr>
            <w:r w:rsidRPr="01C358C6" w:rsidR="01C358C6"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sz w:val="32"/>
                <w:szCs w:val="32"/>
                <w:lang w:val="en-GB"/>
              </w:rPr>
              <w:t>Modifications</w:t>
            </w:r>
          </w:p>
        </w:tc>
      </w:tr>
      <w:tr w:rsidR="01C358C6" w:rsidTr="01C358C6" w14:paraId="023CD772">
        <w:trPr>
          <w:trHeight w:val="300"/>
        </w:trPr>
        <w:tc>
          <w:tcPr>
            <w:tcW w:w="1005" w:type="dxa"/>
            <w:tcMar>
              <w:left w:w="105" w:type="dxa"/>
              <w:right w:w="105" w:type="dxa"/>
            </w:tcMar>
            <w:vAlign w:val="top"/>
          </w:tcPr>
          <w:p w:rsidR="01C358C6" w:rsidP="01C358C6" w:rsidRDefault="01C358C6" w14:paraId="0CD18D7B" w14:textId="703F4650">
            <w:pPr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01C358C6" w:rsidR="01C358C6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4"/>
                <w:szCs w:val="24"/>
                <w:lang w:val="en-GB"/>
              </w:rPr>
              <w:t>1.0</w:t>
            </w:r>
          </w:p>
        </w:tc>
        <w:tc>
          <w:tcPr>
            <w:tcW w:w="1605" w:type="dxa"/>
            <w:tcMar>
              <w:left w:w="105" w:type="dxa"/>
              <w:right w:w="105" w:type="dxa"/>
            </w:tcMar>
            <w:vAlign w:val="top"/>
          </w:tcPr>
          <w:p w:rsidR="01C358C6" w:rsidP="01C358C6" w:rsidRDefault="01C358C6" w14:paraId="09838907" w14:textId="513E376B">
            <w:pPr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01C358C6" w:rsidR="01C358C6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4"/>
                <w:szCs w:val="24"/>
                <w:lang w:val="en-GB"/>
              </w:rPr>
              <w:t>25/07/23</w:t>
            </w:r>
          </w:p>
        </w:tc>
        <w:tc>
          <w:tcPr>
            <w:tcW w:w="4710" w:type="dxa"/>
            <w:tcMar>
              <w:left w:w="105" w:type="dxa"/>
              <w:right w:w="105" w:type="dxa"/>
            </w:tcMar>
            <w:vAlign w:val="top"/>
          </w:tcPr>
          <w:p w:rsidR="1FCF43DD" w:rsidP="01C358C6" w:rsidRDefault="1FCF43DD" w14:paraId="363B31C0" w14:textId="63DD9D41">
            <w:pPr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01C358C6" w:rsidR="1FCF43DD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  <w:t>Kousil Lakkapragada</w:t>
            </w:r>
          </w:p>
        </w:tc>
        <w:tc>
          <w:tcPr>
            <w:tcW w:w="2445" w:type="dxa"/>
            <w:tcMar>
              <w:left w:w="105" w:type="dxa"/>
              <w:right w:w="105" w:type="dxa"/>
            </w:tcMar>
            <w:vAlign w:val="top"/>
          </w:tcPr>
          <w:p w:rsidR="01C358C6" w:rsidP="01C358C6" w:rsidRDefault="01C358C6" w14:paraId="656AE258" w14:textId="429D0D05">
            <w:pPr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32"/>
                <w:szCs w:val="32"/>
              </w:rPr>
            </w:pPr>
          </w:p>
        </w:tc>
      </w:tr>
    </w:tbl>
    <w:p xmlns:wp14="http://schemas.microsoft.com/office/word/2010/wordml" w:rsidRPr="0003620F" w:rsidR="001D0C6D" w:rsidP="01C358C6" w:rsidRDefault="001D0C6D" w14:paraId="667256F7" wp14:textId="39612EDD">
      <w:pP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GB"/>
        </w:rPr>
      </w:pPr>
    </w:p>
    <w:p xmlns:wp14="http://schemas.microsoft.com/office/word/2010/wordml" w:rsidRPr="0003620F" w:rsidR="001D0C6D" w:rsidP="01C358C6" w:rsidRDefault="001D0C6D" w14:paraId="3AE60B9C" wp14:textId="6E41220F">
      <w:pP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GB"/>
        </w:rPr>
      </w:pPr>
    </w:p>
    <w:p xmlns:wp14="http://schemas.microsoft.com/office/word/2010/wordml" w:rsidRPr="0003620F" w:rsidR="001D0C6D" w:rsidP="01C358C6" w:rsidRDefault="001D0C6D" w14:paraId="5A39BBE3" wp14:textId="35F8A43A">
      <w:pPr>
        <w:pStyle w:val="Normal"/>
        <w:rPr>
          <w:rFonts w:ascii="Arial" w:hAnsi="Arial" w:cs="Arial"/>
          <w:b w:val="1"/>
          <w:bCs w:val="1"/>
          <w:color w:val="FF0000"/>
          <w:sz w:val="32"/>
          <w:szCs w:val="32"/>
        </w:rPr>
      </w:pPr>
    </w:p>
    <w:p xmlns:wp14="http://schemas.microsoft.com/office/word/2010/wordml" w:rsidRPr="0003620F" w:rsidR="001D0C6D" w:rsidRDefault="001D0C6D" w14:paraId="41C8F396" wp14:textId="77777777">
      <w:pPr>
        <w:rPr>
          <w:rFonts w:ascii="Arial" w:hAnsi="Arial" w:cs="Arial"/>
          <w:b/>
          <w:color w:val="FF0000"/>
          <w:sz w:val="32"/>
        </w:rPr>
      </w:pPr>
    </w:p>
    <w:p xmlns:wp14="http://schemas.microsoft.com/office/word/2010/wordml" w:rsidRPr="0003620F" w:rsidR="001D0C6D" w:rsidRDefault="001D0C6D" w14:paraId="72A3D3EC" wp14:textId="77777777">
      <w:pPr>
        <w:rPr>
          <w:rFonts w:ascii="Arial" w:hAnsi="Arial" w:cs="Arial"/>
          <w:b/>
          <w:color w:val="FF0000"/>
          <w:sz w:val="32"/>
        </w:rPr>
      </w:pPr>
    </w:p>
    <w:p xmlns:wp14="http://schemas.microsoft.com/office/word/2010/wordml" w:rsidRPr="0003620F" w:rsidR="001D0C6D" w:rsidRDefault="001D0C6D" w14:paraId="0D0B940D" wp14:textId="77777777">
      <w:pPr>
        <w:rPr>
          <w:rFonts w:ascii="Arial" w:hAnsi="Arial" w:cs="Arial"/>
          <w:b/>
          <w:color w:val="FF0000"/>
          <w:sz w:val="32"/>
        </w:rPr>
      </w:pPr>
    </w:p>
    <w:p xmlns:wp14="http://schemas.microsoft.com/office/word/2010/wordml" w:rsidRPr="0003620F" w:rsidR="001D0C6D" w:rsidRDefault="001D0C6D" w14:paraId="0E27B00A" wp14:textId="77777777">
      <w:pPr>
        <w:rPr>
          <w:rFonts w:ascii="Arial" w:hAnsi="Arial" w:cs="Arial"/>
          <w:b/>
          <w:sz w:val="32"/>
        </w:rPr>
      </w:pPr>
      <w:bookmarkStart w:name="_Toc404408730" w:id="1"/>
      <w:bookmarkEnd w:id="0"/>
    </w:p>
    <w:p xmlns:wp14="http://schemas.microsoft.com/office/word/2010/wordml" w:rsidRPr="0003620F" w:rsidR="001D0C6D" w:rsidRDefault="001D0C6D" w14:paraId="6A56B14A" wp14:textId="77777777">
      <w:pPr>
        <w:spacing w:before="120" w:after="120"/>
        <w:rPr>
          <w:rFonts w:ascii="Arial" w:hAnsi="Arial" w:cs="Arial"/>
          <w:b/>
          <w:sz w:val="32"/>
        </w:rPr>
      </w:pPr>
      <w:r w:rsidRPr="0003620F">
        <w:rPr>
          <w:rFonts w:ascii="Arial" w:hAnsi="Arial" w:cs="Arial"/>
          <w:b/>
          <w:sz w:val="32"/>
        </w:rPr>
        <w:t>List of Abbreviations</w:t>
      </w:r>
    </w:p>
    <w:p xmlns:wp14="http://schemas.microsoft.com/office/word/2010/wordml" w:rsidRPr="0003620F" w:rsidR="001D0C6D" w:rsidRDefault="001D0C6D" w14:paraId="5C1EE4E4" wp14:textId="77777777">
      <w:pPr>
        <w:tabs>
          <w:tab w:val="left" w:pos="1418"/>
        </w:tabs>
        <w:rPr>
          <w:rFonts w:ascii="Arial" w:hAnsi="Arial" w:cs="Arial"/>
          <w:sz w:val="20"/>
        </w:rPr>
      </w:pPr>
      <w:r w:rsidRPr="0003620F">
        <w:rPr>
          <w:rFonts w:ascii="Arial" w:hAnsi="Arial" w:cs="Arial"/>
          <w:sz w:val="20"/>
        </w:rPr>
        <w:t>DFD</w:t>
      </w:r>
      <w:r w:rsidRPr="0003620F">
        <w:rPr>
          <w:rFonts w:ascii="Arial" w:hAnsi="Arial" w:cs="Arial"/>
          <w:sz w:val="20"/>
        </w:rPr>
        <w:tab/>
      </w:r>
      <w:r w:rsidRPr="0003620F">
        <w:rPr>
          <w:rFonts w:ascii="Arial" w:hAnsi="Arial" w:cs="Arial"/>
          <w:b/>
          <w:sz w:val="20"/>
        </w:rPr>
        <w:tab/>
      </w:r>
      <w:r w:rsidRPr="0003620F">
        <w:rPr>
          <w:rFonts w:ascii="Arial" w:hAnsi="Arial" w:cs="Arial"/>
          <w:b/>
          <w:sz w:val="20"/>
        </w:rPr>
        <w:t>D</w:t>
      </w:r>
      <w:r w:rsidRPr="0003620F">
        <w:rPr>
          <w:rFonts w:ascii="Arial" w:hAnsi="Arial" w:cs="Arial"/>
          <w:sz w:val="20"/>
        </w:rPr>
        <w:t xml:space="preserve">ata </w:t>
      </w:r>
      <w:r w:rsidRPr="0003620F">
        <w:rPr>
          <w:rFonts w:ascii="Arial" w:hAnsi="Arial" w:cs="Arial"/>
          <w:b/>
          <w:sz w:val="20"/>
        </w:rPr>
        <w:t>F</w:t>
      </w:r>
      <w:r w:rsidRPr="0003620F">
        <w:rPr>
          <w:rFonts w:ascii="Arial" w:hAnsi="Arial" w:cs="Arial"/>
          <w:sz w:val="20"/>
        </w:rPr>
        <w:t xml:space="preserve">low </w:t>
      </w:r>
      <w:r w:rsidRPr="0003620F">
        <w:rPr>
          <w:rFonts w:ascii="Arial" w:hAnsi="Arial" w:cs="Arial"/>
          <w:b/>
          <w:sz w:val="20"/>
        </w:rPr>
        <w:t>D</w:t>
      </w:r>
      <w:r w:rsidRPr="0003620F">
        <w:rPr>
          <w:rFonts w:ascii="Arial" w:hAnsi="Arial" w:cs="Arial"/>
          <w:sz w:val="20"/>
        </w:rPr>
        <w:t>iagram</w:t>
      </w:r>
    </w:p>
    <w:p xmlns:wp14="http://schemas.microsoft.com/office/word/2010/wordml" w:rsidRPr="0003620F" w:rsidR="001D0C6D" w:rsidRDefault="001D0C6D" w14:paraId="1A703C3F" wp14:textId="77777777">
      <w:pPr>
        <w:tabs>
          <w:tab w:val="left" w:pos="1418"/>
        </w:tabs>
        <w:rPr>
          <w:rFonts w:ascii="Arial" w:hAnsi="Arial" w:cs="Arial"/>
          <w:sz w:val="20"/>
        </w:rPr>
      </w:pPr>
      <w:r w:rsidRPr="0003620F">
        <w:rPr>
          <w:rFonts w:ascii="Arial" w:hAnsi="Arial" w:cs="Arial"/>
          <w:sz w:val="20"/>
        </w:rPr>
        <w:t>ER</w:t>
      </w:r>
      <w:r w:rsidRPr="0003620F">
        <w:rPr>
          <w:rFonts w:ascii="Arial" w:hAnsi="Arial" w:cs="Arial"/>
          <w:sz w:val="20"/>
        </w:rPr>
        <w:tab/>
      </w:r>
      <w:r w:rsidRPr="0003620F">
        <w:rPr>
          <w:rFonts w:ascii="Arial" w:hAnsi="Arial" w:cs="Arial"/>
          <w:b/>
          <w:sz w:val="20"/>
        </w:rPr>
        <w:tab/>
      </w:r>
      <w:r w:rsidRPr="0003620F">
        <w:rPr>
          <w:rFonts w:ascii="Arial" w:hAnsi="Arial" w:cs="Arial"/>
          <w:b/>
          <w:sz w:val="20"/>
        </w:rPr>
        <w:t>E</w:t>
      </w:r>
      <w:r w:rsidRPr="0003620F">
        <w:rPr>
          <w:rFonts w:ascii="Arial" w:hAnsi="Arial" w:cs="Arial"/>
          <w:sz w:val="20"/>
        </w:rPr>
        <w:t xml:space="preserve">ntity </w:t>
      </w:r>
      <w:r w:rsidRPr="0003620F">
        <w:rPr>
          <w:rFonts w:ascii="Arial" w:hAnsi="Arial" w:cs="Arial"/>
          <w:b/>
          <w:sz w:val="20"/>
        </w:rPr>
        <w:t>R</w:t>
      </w:r>
      <w:r w:rsidRPr="0003620F">
        <w:rPr>
          <w:rFonts w:ascii="Arial" w:hAnsi="Arial" w:cs="Arial"/>
          <w:sz w:val="20"/>
        </w:rPr>
        <w:t>elationship</w:t>
      </w:r>
    </w:p>
    <w:p xmlns:wp14="http://schemas.microsoft.com/office/word/2010/wordml" w:rsidRPr="0003620F" w:rsidR="001D0C6D" w:rsidRDefault="001D0C6D" w14:paraId="3E6B0BC5" wp14:textId="77777777">
      <w:pPr>
        <w:tabs>
          <w:tab w:val="left" w:pos="1418"/>
        </w:tabs>
        <w:rPr>
          <w:rFonts w:ascii="Arial" w:hAnsi="Arial" w:cs="Arial"/>
          <w:b/>
          <w:sz w:val="20"/>
        </w:rPr>
      </w:pPr>
      <w:r w:rsidRPr="0003620F">
        <w:rPr>
          <w:rFonts w:ascii="Arial" w:hAnsi="Arial" w:cs="Arial"/>
          <w:sz w:val="20"/>
        </w:rPr>
        <w:t>FHD</w:t>
      </w:r>
      <w:r w:rsidRPr="0003620F">
        <w:rPr>
          <w:rFonts w:ascii="Arial" w:hAnsi="Arial" w:cs="Arial"/>
          <w:sz w:val="20"/>
        </w:rPr>
        <w:tab/>
      </w:r>
      <w:r w:rsidRPr="0003620F">
        <w:rPr>
          <w:rFonts w:ascii="Arial" w:hAnsi="Arial" w:cs="Arial"/>
          <w:b/>
          <w:sz w:val="20"/>
        </w:rPr>
        <w:tab/>
      </w:r>
      <w:r w:rsidRPr="0003620F">
        <w:rPr>
          <w:rFonts w:ascii="Arial" w:hAnsi="Arial" w:cs="Arial"/>
          <w:b/>
          <w:sz w:val="20"/>
        </w:rPr>
        <w:t>F</w:t>
      </w:r>
      <w:r w:rsidRPr="0003620F">
        <w:rPr>
          <w:rFonts w:ascii="Arial" w:hAnsi="Arial" w:cs="Arial"/>
          <w:sz w:val="20"/>
        </w:rPr>
        <w:t>unction</w:t>
      </w:r>
      <w:r w:rsidRPr="0003620F">
        <w:rPr>
          <w:rFonts w:ascii="Arial" w:hAnsi="Arial" w:cs="Arial"/>
          <w:b/>
          <w:sz w:val="20"/>
        </w:rPr>
        <w:t xml:space="preserve"> H</w:t>
      </w:r>
      <w:r w:rsidRPr="0003620F">
        <w:rPr>
          <w:rFonts w:ascii="Arial" w:hAnsi="Arial" w:cs="Arial"/>
          <w:sz w:val="20"/>
        </w:rPr>
        <w:t>ierarchy</w:t>
      </w:r>
      <w:r w:rsidRPr="0003620F">
        <w:rPr>
          <w:rFonts w:ascii="Arial" w:hAnsi="Arial" w:cs="Arial"/>
          <w:b/>
          <w:sz w:val="20"/>
        </w:rPr>
        <w:t xml:space="preserve"> D</w:t>
      </w:r>
      <w:r w:rsidRPr="0003620F">
        <w:rPr>
          <w:rFonts w:ascii="Arial" w:hAnsi="Arial" w:cs="Arial"/>
          <w:sz w:val="20"/>
        </w:rPr>
        <w:t>iagram</w:t>
      </w:r>
    </w:p>
    <w:p xmlns:wp14="http://schemas.microsoft.com/office/word/2010/wordml" w:rsidRPr="00435F81" w:rsidR="001D0C6D" w:rsidRDefault="001D0C6D" w14:paraId="3D27B8B6" wp14:textId="77777777">
      <w:pPr>
        <w:tabs>
          <w:tab w:val="left" w:pos="1418"/>
        </w:tabs>
        <w:rPr>
          <w:rFonts w:ascii="Arial" w:hAnsi="Arial" w:cs="Arial"/>
          <w:sz w:val="20"/>
        </w:rPr>
      </w:pPr>
      <w:r w:rsidRPr="00587A35">
        <w:rPr>
          <w:rFonts w:ascii="Arial" w:hAnsi="Arial" w:cs="Arial"/>
          <w:sz w:val="20"/>
        </w:rPr>
        <w:t>HLD</w:t>
      </w:r>
      <w:r w:rsidRPr="00587A35">
        <w:rPr>
          <w:rFonts w:ascii="Arial" w:hAnsi="Arial" w:cs="Arial"/>
          <w:b/>
          <w:sz w:val="20"/>
        </w:rPr>
        <w:tab/>
      </w:r>
      <w:r w:rsidRPr="00587A35">
        <w:rPr>
          <w:rFonts w:ascii="Arial" w:hAnsi="Arial" w:cs="Arial"/>
          <w:b/>
          <w:sz w:val="20"/>
        </w:rPr>
        <w:t>H</w:t>
      </w:r>
      <w:r w:rsidRPr="00866F46">
        <w:rPr>
          <w:rFonts w:ascii="Arial" w:hAnsi="Arial" w:cs="Arial"/>
          <w:sz w:val="20"/>
        </w:rPr>
        <w:t xml:space="preserve">igh </w:t>
      </w:r>
      <w:r w:rsidRPr="00866F46">
        <w:rPr>
          <w:rFonts w:ascii="Arial" w:hAnsi="Arial" w:cs="Arial"/>
          <w:b/>
          <w:sz w:val="20"/>
        </w:rPr>
        <w:t>L</w:t>
      </w:r>
      <w:r w:rsidRPr="00435F81">
        <w:rPr>
          <w:rFonts w:ascii="Arial" w:hAnsi="Arial" w:cs="Arial"/>
          <w:sz w:val="20"/>
        </w:rPr>
        <w:t xml:space="preserve">evel </w:t>
      </w:r>
      <w:r w:rsidRPr="00435F81">
        <w:rPr>
          <w:rFonts w:ascii="Arial" w:hAnsi="Arial" w:cs="Arial"/>
          <w:b/>
          <w:sz w:val="20"/>
        </w:rPr>
        <w:t>D</w:t>
      </w:r>
      <w:r w:rsidRPr="00435F81">
        <w:rPr>
          <w:rFonts w:ascii="Arial" w:hAnsi="Arial" w:cs="Arial"/>
          <w:sz w:val="20"/>
        </w:rPr>
        <w:t>esign</w:t>
      </w:r>
    </w:p>
    <w:p xmlns:wp14="http://schemas.microsoft.com/office/word/2010/wordml" w:rsidRPr="00393A85" w:rsidR="001D0C6D" w:rsidRDefault="001D0C6D" w14:paraId="327164C4" wp14:textId="77777777">
      <w:pPr>
        <w:tabs>
          <w:tab w:val="left" w:pos="1418"/>
        </w:tabs>
        <w:rPr>
          <w:rFonts w:ascii="Arial" w:hAnsi="Arial" w:cs="Arial"/>
          <w:sz w:val="20"/>
        </w:rPr>
      </w:pPr>
      <w:r w:rsidRPr="00FB4CA0">
        <w:rPr>
          <w:rFonts w:ascii="Arial" w:hAnsi="Arial" w:cs="Arial"/>
          <w:sz w:val="20"/>
        </w:rPr>
        <w:t>LLD</w:t>
      </w:r>
      <w:r w:rsidRPr="00FB4CA0">
        <w:rPr>
          <w:rFonts w:ascii="Arial" w:hAnsi="Arial" w:cs="Arial"/>
          <w:sz w:val="20"/>
        </w:rPr>
        <w:tab/>
      </w:r>
      <w:r w:rsidRPr="00FB4CA0">
        <w:rPr>
          <w:rFonts w:ascii="Arial" w:hAnsi="Arial" w:cs="Arial"/>
          <w:b/>
          <w:sz w:val="20"/>
        </w:rPr>
        <w:tab/>
      </w:r>
      <w:r w:rsidRPr="00FB4CA0">
        <w:rPr>
          <w:rFonts w:ascii="Arial" w:hAnsi="Arial" w:cs="Arial"/>
          <w:b/>
          <w:sz w:val="20"/>
        </w:rPr>
        <w:t>L</w:t>
      </w:r>
      <w:r w:rsidRPr="00FB4CA0">
        <w:rPr>
          <w:rFonts w:ascii="Arial" w:hAnsi="Arial" w:cs="Arial"/>
          <w:sz w:val="20"/>
        </w:rPr>
        <w:t>ow</w:t>
      </w:r>
      <w:r w:rsidRPr="00FB4CA0">
        <w:rPr>
          <w:rFonts w:ascii="Arial" w:hAnsi="Arial" w:cs="Arial"/>
          <w:b/>
          <w:sz w:val="20"/>
        </w:rPr>
        <w:t xml:space="preserve"> L</w:t>
      </w:r>
      <w:r w:rsidRPr="00393A85">
        <w:rPr>
          <w:rFonts w:ascii="Arial" w:hAnsi="Arial" w:cs="Arial"/>
          <w:sz w:val="20"/>
        </w:rPr>
        <w:t>evel</w:t>
      </w:r>
      <w:r w:rsidRPr="00393A85">
        <w:rPr>
          <w:rFonts w:ascii="Arial" w:hAnsi="Arial" w:cs="Arial"/>
          <w:b/>
          <w:sz w:val="20"/>
        </w:rPr>
        <w:t xml:space="preserve"> D</w:t>
      </w:r>
      <w:r w:rsidRPr="00393A85">
        <w:rPr>
          <w:rFonts w:ascii="Arial" w:hAnsi="Arial" w:cs="Arial"/>
          <w:sz w:val="20"/>
        </w:rPr>
        <w:t>esign</w:t>
      </w:r>
    </w:p>
    <w:p xmlns:wp14="http://schemas.microsoft.com/office/word/2010/wordml" w:rsidRPr="0003620F" w:rsidR="001D0C6D" w:rsidRDefault="001D0C6D" w14:paraId="37A5AED5" wp14:textId="77777777">
      <w:pPr>
        <w:tabs>
          <w:tab w:val="left" w:pos="1418"/>
        </w:tabs>
        <w:rPr>
          <w:rFonts w:ascii="Arial" w:hAnsi="Arial" w:cs="Arial"/>
          <w:sz w:val="20"/>
        </w:rPr>
      </w:pPr>
      <w:r w:rsidRPr="00393A85">
        <w:rPr>
          <w:rFonts w:ascii="Arial" w:hAnsi="Arial" w:cs="Arial"/>
          <w:sz w:val="20"/>
        </w:rPr>
        <w:t>GUI</w:t>
      </w:r>
      <w:r w:rsidRPr="00393A85">
        <w:rPr>
          <w:rFonts w:ascii="Arial" w:hAnsi="Arial" w:cs="Arial"/>
          <w:sz w:val="20"/>
        </w:rPr>
        <w:tab/>
      </w:r>
      <w:r w:rsidRPr="00B325D1">
        <w:rPr>
          <w:rFonts w:ascii="Arial" w:hAnsi="Arial" w:cs="Arial"/>
          <w:b/>
          <w:sz w:val="20"/>
        </w:rPr>
        <w:tab/>
      </w:r>
      <w:r w:rsidRPr="00B325D1">
        <w:rPr>
          <w:rFonts w:ascii="Arial" w:hAnsi="Arial" w:cs="Arial"/>
          <w:b/>
          <w:sz w:val="20"/>
        </w:rPr>
        <w:t>G</w:t>
      </w:r>
      <w:r w:rsidRPr="00B325D1">
        <w:rPr>
          <w:rFonts w:ascii="Arial" w:hAnsi="Arial" w:cs="Arial"/>
          <w:sz w:val="20"/>
        </w:rPr>
        <w:t>raphical</w:t>
      </w:r>
      <w:r w:rsidRPr="00C11688">
        <w:rPr>
          <w:rFonts w:ascii="Arial" w:hAnsi="Arial" w:cs="Arial"/>
          <w:b/>
          <w:sz w:val="20"/>
        </w:rPr>
        <w:t xml:space="preserve"> U</w:t>
      </w:r>
      <w:r w:rsidRPr="002B156B">
        <w:rPr>
          <w:rFonts w:ascii="Arial" w:hAnsi="Arial" w:cs="Arial"/>
          <w:sz w:val="20"/>
        </w:rPr>
        <w:t>ser</w:t>
      </w:r>
      <w:r w:rsidRPr="002B156B">
        <w:rPr>
          <w:rFonts w:ascii="Arial" w:hAnsi="Arial" w:cs="Arial"/>
          <w:b/>
          <w:sz w:val="20"/>
        </w:rPr>
        <w:t xml:space="preserve"> I</w:t>
      </w:r>
      <w:r w:rsidRPr="0003620F">
        <w:rPr>
          <w:rFonts w:ascii="Arial" w:hAnsi="Arial" w:cs="Arial"/>
          <w:sz w:val="20"/>
        </w:rPr>
        <w:t>nterface</w:t>
      </w:r>
    </w:p>
    <w:p xmlns:wp14="http://schemas.microsoft.com/office/word/2010/wordml" w:rsidRPr="0003620F" w:rsidR="001D0C6D" w:rsidRDefault="001D0C6D" w14:paraId="17FC9DE4" wp14:textId="77777777">
      <w:pPr>
        <w:tabs>
          <w:tab w:val="left" w:pos="1418"/>
        </w:tabs>
        <w:rPr>
          <w:rFonts w:ascii="Arial" w:hAnsi="Arial" w:cs="Arial"/>
          <w:sz w:val="20"/>
        </w:rPr>
      </w:pPr>
      <w:r w:rsidRPr="0003620F">
        <w:rPr>
          <w:rFonts w:ascii="Arial" w:hAnsi="Arial" w:cs="Arial"/>
          <w:sz w:val="20"/>
        </w:rPr>
        <w:t>IEEE</w:t>
      </w:r>
      <w:r w:rsidRPr="0003620F">
        <w:rPr>
          <w:rFonts w:ascii="Arial" w:hAnsi="Arial" w:cs="Arial"/>
          <w:sz w:val="20"/>
        </w:rPr>
        <w:tab/>
      </w:r>
      <w:r w:rsidRPr="0003620F">
        <w:rPr>
          <w:rFonts w:ascii="Arial" w:hAnsi="Arial" w:cs="Arial"/>
          <w:b/>
          <w:sz w:val="20"/>
        </w:rPr>
        <w:tab/>
      </w:r>
      <w:r w:rsidRPr="0003620F">
        <w:rPr>
          <w:rFonts w:ascii="Arial" w:hAnsi="Arial" w:cs="Arial"/>
          <w:b/>
          <w:sz w:val="20"/>
        </w:rPr>
        <w:t>I</w:t>
      </w:r>
      <w:r w:rsidRPr="0003620F">
        <w:rPr>
          <w:rFonts w:ascii="Arial" w:hAnsi="Arial" w:cs="Arial"/>
          <w:sz w:val="20"/>
        </w:rPr>
        <w:t xml:space="preserve">nstitute of </w:t>
      </w:r>
      <w:r w:rsidRPr="0003620F">
        <w:rPr>
          <w:rFonts w:ascii="Arial" w:hAnsi="Arial" w:cs="Arial"/>
          <w:b/>
          <w:sz w:val="20"/>
        </w:rPr>
        <w:t>E</w:t>
      </w:r>
      <w:r w:rsidRPr="0003620F">
        <w:rPr>
          <w:rFonts w:ascii="Arial" w:hAnsi="Arial" w:cs="Arial"/>
          <w:sz w:val="20"/>
        </w:rPr>
        <w:t>lectrical</w:t>
      </w:r>
      <w:r w:rsidRPr="0003620F">
        <w:rPr>
          <w:rFonts w:ascii="Arial" w:hAnsi="Arial" w:cs="Arial"/>
          <w:b/>
          <w:sz w:val="20"/>
        </w:rPr>
        <w:t xml:space="preserve"> </w:t>
      </w:r>
      <w:r w:rsidRPr="0003620F">
        <w:rPr>
          <w:rFonts w:ascii="Arial" w:hAnsi="Arial" w:cs="Arial"/>
          <w:sz w:val="20"/>
        </w:rPr>
        <w:t>and</w:t>
      </w:r>
      <w:r w:rsidRPr="0003620F">
        <w:rPr>
          <w:rFonts w:ascii="Arial" w:hAnsi="Arial" w:cs="Arial"/>
          <w:b/>
          <w:sz w:val="20"/>
        </w:rPr>
        <w:t xml:space="preserve"> E</w:t>
      </w:r>
      <w:r w:rsidRPr="0003620F">
        <w:rPr>
          <w:rFonts w:ascii="Arial" w:hAnsi="Arial" w:cs="Arial"/>
          <w:sz w:val="20"/>
        </w:rPr>
        <w:t>lectronic</w:t>
      </w:r>
      <w:r w:rsidRPr="0003620F">
        <w:rPr>
          <w:rFonts w:ascii="Arial" w:hAnsi="Arial" w:cs="Arial"/>
          <w:b/>
          <w:sz w:val="20"/>
        </w:rPr>
        <w:t xml:space="preserve"> E</w:t>
      </w:r>
      <w:r w:rsidRPr="0003620F">
        <w:rPr>
          <w:rFonts w:ascii="Arial" w:hAnsi="Arial" w:cs="Arial"/>
          <w:sz w:val="20"/>
        </w:rPr>
        <w:t>ngineers</w:t>
      </w:r>
    </w:p>
    <w:p xmlns:wp14="http://schemas.microsoft.com/office/word/2010/wordml" w:rsidRPr="0003620F" w:rsidR="001D0C6D" w:rsidRDefault="001D0C6D" w14:paraId="58707818" wp14:textId="77777777">
      <w:pPr>
        <w:tabs>
          <w:tab w:val="left" w:pos="1418"/>
        </w:tabs>
        <w:rPr>
          <w:rFonts w:ascii="Arial" w:hAnsi="Arial" w:cs="Arial"/>
          <w:sz w:val="20"/>
        </w:rPr>
      </w:pPr>
      <w:r w:rsidRPr="0003620F">
        <w:rPr>
          <w:rFonts w:ascii="Arial" w:hAnsi="Arial" w:cs="Arial"/>
          <w:sz w:val="20"/>
        </w:rPr>
        <w:t>S/W</w:t>
      </w:r>
      <w:r w:rsidRPr="0003620F">
        <w:rPr>
          <w:rFonts w:ascii="Arial" w:hAnsi="Arial" w:cs="Arial"/>
          <w:sz w:val="20"/>
        </w:rPr>
        <w:tab/>
      </w:r>
      <w:r w:rsidRPr="0003620F">
        <w:rPr>
          <w:rFonts w:ascii="Arial" w:hAnsi="Arial" w:cs="Arial"/>
          <w:b/>
          <w:sz w:val="20"/>
        </w:rPr>
        <w:t>S</w:t>
      </w:r>
      <w:r w:rsidRPr="0003620F">
        <w:rPr>
          <w:rFonts w:ascii="Arial" w:hAnsi="Arial" w:cs="Arial"/>
          <w:sz w:val="20"/>
        </w:rPr>
        <w:t>oft</w:t>
      </w:r>
      <w:r w:rsidRPr="0003620F">
        <w:rPr>
          <w:rFonts w:ascii="Arial" w:hAnsi="Arial" w:cs="Arial"/>
          <w:b/>
          <w:sz w:val="20"/>
        </w:rPr>
        <w:t>w</w:t>
      </w:r>
      <w:r w:rsidRPr="0003620F">
        <w:rPr>
          <w:rFonts w:ascii="Arial" w:hAnsi="Arial" w:cs="Arial"/>
          <w:sz w:val="20"/>
        </w:rPr>
        <w:t>are</w:t>
      </w:r>
    </w:p>
    <w:p xmlns:wp14="http://schemas.microsoft.com/office/word/2010/wordml" w:rsidRPr="0003620F" w:rsidR="001D0C6D" w:rsidRDefault="001D0C6D" w14:paraId="7A44AF4A" wp14:textId="77777777">
      <w:pPr>
        <w:tabs>
          <w:tab w:val="left" w:pos="1418"/>
        </w:tabs>
        <w:rPr>
          <w:rFonts w:ascii="Arial" w:hAnsi="Arial" w:cs="Arial"/>
          <w:sz w:val="20"/>
        </w:rPr>
      </w:pPr>
      <w:r w:rsidRPr="0003620F">
        <w:rPr>
          <w:rFonts w:ascii="Arial" w:hAnsi="Arial" w:cs="Arial"/>
          <w:sz w:val="20"/>
        </w:rPr>
        <w:t>SDL</w:t>
      </w:r>
      <w:r w:rsidRPr="0003620F">
        <w:rPr>
          <w:rFonts w:ascii="Arial" w:hAnsi="Arial" w:cs="Arial"/>
          <w:sz w:val="20"/>
        </w:rPr>
        <w:tab/>
      </w:r>
      <w:r w:rsidRPr="0003620F">
        <w:rPr>
          <w:rFonts w:ascii="Arial" w:hAnsi="Arial" w:cs="Arial"/>
          <w:b/>
          <w:sz w:val="20"/>
        </w:rPr>
        <w:t>S</w:t>
      </w:r>
      <w:r w:rsidRPr="0003620F">
        <w:rPr>
          <w:rFonts w:ascii="Arial" w:hAnsi="Arial" w:cs="Arial"/>
          <w:sz w:val="20"/>
        </w:rPr>
        <w:t xml:space="preserve">pecification </w:t>
      </w:r>
      <w:r w:rsidRPr="0003620F">
        <w:rPr>
          <w:rFonts w:ascii="Arial" w:hAnsi="Arial" w:cs="Arial"/>
          <w:b/>
          <w:sz w:val="20"/>
        </w:rPr>
        <w:t>D</w:t>
      </w:r>
      <w:r w:rsidRPr="0003620F">
        <w:rPr>
          <w:rFonts w:ascii="Arial" w:hAnsi="Arial" w:cs="Arial"/>
          <w:sz w:val="20"/>
        </w:rPr>
        <w:t xml:space="preserve">escription </w:t>
      </w:r>
      <w:r w:rsidRPr="0003620F">
        <w:rPr>
          <w:rFonts w:ascii="Arial" w:hAnsi="Arial" w:cs="Arial"/>
          <w:b/>
          <w:sz w:val="20"/>
        </w:rPr>
        <w:t>L</w:t>
      </w:r>
      <w:r w:rsidRPr="0003620F">
        <w:rPr>
          <w:rFonts w:ascii="Arial" w:hAnsi="Arial" w:cs="Arial"/>
          <w:sz w:val="20"/>
        </w:rPr>
        <w:t>anguage</w:t>
      </w:r>
    </w:p>
    <w:p xmlns:wp14="http://schemas.microsoft.com/office/word/2010/wordml" w:rsidRPr="0003620F" w:rsidR="001D0C6D" w:rsidRDefault="001D0C6D" w14:paraId="16DCE2CB" wp14:textId="77777777">
      <w:pPr>
        <w:tabs>
          <w:tab w:val="left" w:pos="1418"/>
        </w:tabs>
        <w:rPr>
          <w:rFonts w:ascii="Arial" w:hAnsi="Arial" w:cs="Arial"/>
          <w:sz w:val="20"/>
        </w:rPr>
      </w:pPr>
      <w:r w:rsidRPr="0003620F">
        <w:rPr>
          <w:rFonts w:ascii="Arial" w:hAnsi="Arial" w:cs="Arial"/>
          <w:sz w:val="20"/>
        </w:rPr>
        <w:t>StrD</w:t>
      </w:r>
      <w:r w:rsidRPr="0003620F">
        <w:rPr>
          <w:rFonts w:ascii="Arial" w:hAnsi="Arial" w:cs="Arial"/>
          <w:sz w:val="20"/>
        </w:rPr>
        <w:tab/>
      </w:r>
      <w:r w:rsidRPr="0003620F">
        <w:rPr>
          <w:rFonts w:ascii="Arial" w:hAnsi="Arial" w:cs="Arial"/>
          <w:b/>
          <w:sz w:val="20"/>
        </w:rPr>
        <w:t>Str</w:t>
      </w:r>
      <w:r w:rsidRPr="0003620F">
        <w:rPr>
          <w:rFonts w:ascii="Arial" w:hAnsi="Arial" w:cs="Arial"/>
          <w:sz w:val="20"/>
        </w:rPr>
        <w:t>ucture</w:t>
      </w:r>
      <w:r w:rsidRPr="0003620F">
        <w:rPr>
          <w:rFonts w:ascii="Arial" w:hAnsi="Arial" w:cs="Arial"/>
          <w:b/>
          <w:sz w:val="20"/>
        </w:rPr>
        <w:t>d</w:t>
      </w:r>
    </w:p>
    <w:p xmlns:wp14="http://schemas.microsoft.com/office/word/2010/wordml" w:rsidRPr="0003620F" w:rsidR="00B41718" w:rsidRDefault="001D0C6D" w14:paraId="22E0FC93" wp14:textId="77777777">
      <w:pPr>
        <w:pStyle w:val="TOC1"/>
        <w:tabs>
          <w:tab w:val="left" w:pos="454"/>
        </w:tabs>
        <w:rPr>
          <w:rFonts w:cs="Arial"/>
          <w:b w:val="0"/>
          <w:sz w:val="32"/>
        </w:rPr>
      </w:pPr>
      <w:r w:rsidRPr="0003620F">
        <w:rPr>
          <w:rFonts w:cs="Arial"/>
        </w:rPr>
        <w:br w:type="page"/>
      </w:r>
      <w:bookmarkEnd w:id="1"/>
      <w:r w:rsidRPr="0003620F">
        <w:rPr>
          <w:rFonts w:cs="Arial"/>
          <w:b w:val="0"/>
          <w:sz w:val="32"/>
        </w:rPr>
        <w:t>Table of Contents</w:t>
      </w:r>
    </w:p>
    <w:p xmlns:wp14="http://schemas.microsoft.com/office/word/2010/wordml" w:rsidR="00CC2529" w:rsidP="01C358C6" w:rsidRDefault="0003620F" w14:paraId="0CB50EF2" wp14:textId="08A72471">
      <w:pPr>
        <w:pStyle w:val="TOC1"/>
        <w:tabs>
          <w:tab w:val="left" w:leader="none" w:pos="435"/>
          <w:tab w:val="right" w:leader="dot" w:pos="9795"/>
        </w:tabs>
        <w:rPr>
          <w:rFonts w:ascii="Calibri" w:hAnsi="Calibri" w:eastAsia="PMingLiU"/>
          <w:b w:val="0"/>
          <w:bCs w:val="0"/>
          <w:caps w:val="0"/>
          <w:smallCaps w:val="0"/>
          <w:noProof/>
          <w:lang w:val="en-US" w:eastAsia="zh-TW"/>
        </w:rPr>
      </w:pPr>
      <w:r>
        <w:fldChar w:fldCharType="begin"/>
      </w:r>
      <w:r>
        <w:instrText xml:space="preserve">TOC \o "1-3"</w:instrText>
      </w:r>
      <w:r>
        <w:fldChar w:fldCharType="separate"/>
      </w:r>
      <w:r w:rsidR="01C358C6">
        <w:rPr/>
        <w:t>1.</w:t>
      </w:r>
      <w:r>
        <w:tab/>
      </w:r>
      <w:r w:rsidR="01C358C6">
        <w:rPr/>
        <w:t>Introduction</w:t>
      </w:r>
      <w:r>
        <w:tab/>
      </w:r>
      <w:r>
        <w:fldChar w:fldCharType="begin"/>
      </w:r>
      <w:r>
        <w:instrText xml:space="preserve">PAGEREF  \h</w:instrText>
      </w:r>
      <w:r>
        <w:fldChar w:fldCharType="separate"/>
      </w:r>
      <w:r w:rsidR="01C358C6">
        <w:rPr/>
        <w:t>2</w:t>
      </w:r>
      <w:r>
        <w:fldChar w:fldCharType="end"/>
      </w:r>
    </w:p>
    <w:p xmlns:wp14="http://schemas.microsoft.com/office/word/2010/wordml" w:rsidR="00CC2529" w:rsidP="01C358C6" w:rsidRDefault="00CC2529" w14:paraId="0BDD25EA" wp14:textId="33F66AF1">
      <w:pPr>
        <w:pStyle w:val="TOC1"/>
        <w:tabs>
          <w:tab w:val="left" w:leader="none" w:pos="435"/>
          <w:tab w:val="right" w:leader="dot" w:pos="9795"/>
        </w:tabs>
        <w:rPr>
          <w:rFonts w:ascii="Calibri" w:hAnsi="Calibri" w:eastAsia="PMingLiU"/>
          <w:b w:val="0"/>
          <w:bCs w:val="0"/>
          <w:caps w:val="0"/>
          <w:smallCaps w:val="0"/>
          <w:noProof/>
          <w:lang w:val="en-US" w:eastAsia="zh-TW"/>
        </w:rPr>
      </w:pPr>
      <w:r w:rsidR="01C358C6">
        <w:rPr/>
        <w:t>2.</w:t>
      </w:r>
      <w:r>
        <w:tab/>
      </w:r>
      <w:r w:rsidR="01C358C6">
        <w:rPr/>
        <w:t>Design Scope</w:t>
      </w:r>
      <w:r>
        <w:tab/>
      </w:r>
      <w:r>
        <w:fldChar w:fldCharType="begin"/>
      </w:r>
      <w:r>
        <w:instrText xml:space="preserve">PAGEREF  \h</w:instrText>
      </w:r>
      <w:r>
        <w:fldChar w:fldCharType="separate"/>
      </w:r>
      <w:r w:rsidR="01C358C6">
        <w:rPr/>
        <w:t>2</w:t>
      </w:r>
      <w:r>
        <w:fldChar w:fldCharType="end"/>
      </w:r>
    </w:p>
    <w:p xmlns:wp14="http://schemas.microsoft.com/office/word/2010/wordml" w:rsidR="00CC2529" w:rsidP="01C358C6" w:rsidRDefault="00CC2529" w14:paraId="5B9B3A7C" wp14:textId="0FD1E767">
      <w:pPr>
        <w:pStyle w:val="TOC1"/>
        <w:tabs>
          <w:tab w:val="left" w:leader="none" w:pos="435"/>
          <w:tab w:val="right" w:leader="dot" w:pos="9795"/>
        </w:tabs>
        <w:rPr>
          <w:rFonts w:ascii="Calibri" w:hAnsi="Calibri" w:eastAsia="PMingLiU"/>
          <w:b w:val="0"/>
          <w:bCs w:val="0"/>
          <w:caps w:val="0"/>
          <w:smallCaps w:val="0"/>
          <w:noProof/>
          <w:lang w:val="en-US" w:eastAsia="zh-TW"/>
        </w:rPr>
      </w:pPr>
      <w:r w:rsidR="01C358C6">
        <w:rPr/>
        <w:t>3.</w:t>
      </w:r>
      <w:r>
        <w:tab/>
      </w:r>
      <w:r w:rsidR="01C358C6">
        <w:rPr/>
        <w:t>Design Methodology</w:t>
      </w:r>
      <w:r>
        <w:tab/>
      </w:r>
      <w:r>
        <w:fldChar w:fldCharType="begin"/>
      </w:r>
      <w:r>
        <w:instrText xml:space="preserve">PAGEREF  \h</w:instrText>
      </w:r>
      <w:r>
        <w:fldChar w:fldCharType="separate"/>
      </w:r>
      <w:r w:rsidR="01C358C6">
        <w:rPr/>
        <w:t>2</w:t>
      </w:r>
      <w:r>
        <w:fldChar w:fldCharType="end"/>
      </w:r>
    </w:p>
    <w:p xmlns:wp14="http://schemas.microsoft.com/office/word/2010/wordml" w:rsidR="00CC2529" w:rsidP="01C358C6" w:rsidRDefault="00CC2529" w14:paraId="469895B7" wp14:textId="36CDB6BB">
      <w:pPr>
        <w:pStyle w:val="TOC1"/>
        <w:tabs>
          <w:tab w:val="left" w:leader="none" w:pos="435"/>
          <w:tab w:val="right" w:leader="dot" w:pos="9795"/>
        </w:tabs>
        <w:rPr>
          <w:rFonts w:ascii="Calibri" w:hAnsi="Calibri" w:eastAsia="PMingLiU"/>
          <w:b w:val="0"/>
          <w:bCs w:val="0"/>
          <w:caps w:val="0"/>
          <w:smallCaps w:val="0"/>
          <w:noProof/>
          <w:lang w:val="en-US" w:eastAsia="zh-TW"/>
        </w:rPr>
      </w:pPr>
      <w:r w:rsidR="01C358C6">
        <w:rPr/>
        <w:t>4.</w:t>
      </w:r>
      <w:r>
        <w:tab/>
      </w:r>
      <w:r w:rsidR="01C358C6">
        <w:rPr/>
        <w:t>Design Notations</w:t>
      </w:r>
      <w:r>
        <w:tab/>
      </w:r>
      <w:r>
        <w:fldChar w:fldCharType="begin"/>
      </w:r>
      <w:r>
        <w:instrText xml:space="preserve">PAGEREF  \h</w:instrText>
      </w:r>
      <w:r>
        <w:fldChar w:fldCharType="separate"/>
      </w:r>
      <w:r w:rsidR="01C358C6">
        <w:rPr/>
        <w:t>2</w:t>
      </w:r>
      <w:r>
        <w:fldChar w:fldCharType="end"/>
      </w:r>
    </w:p>
    <w:p xmlns:wp14="http://schemas.microsoft.com/office/word/2010/wordml" w:rsidR="00CC2529" w:rsidP="01C358C6" w:rsidRDefault="00CC2529" w14:paraId="465500B5" wp14:textId="5414930D">
      <w:pPr>
        <w:pStyle w:val="TOC1"/>
        <w:tabs>
          <w:tab w:val="left" w:leader="none" w:pos="435"/>
          <w:tab w:val="right" w:leader="dot" w:pos="9795"/>
        </w:tabs>
        <w:rPr>
          <w:rFonts w:ascii="Calibri" w:hAnsi="Calibri" w:eastAsia="PMingLiU"/>
          <w:b w:val="0"/>
          <w:bCs w:val="0"/>
          <w:caps w:val="0"/>
          <w:smallCaps w:val="0"/>
          <w:noProof/>
          <w:lang w:val="en-US" w:eastAsia="zh-TW"/>
        </w:rPr>
      </w:pPr>
      <w:r w:rsidR="01C358C6">
        <w:rPr/>
        <w:t>5.</w:t>
      </w:r>
      <w:r>
        <w:tab/>
      </w:r>
      <w:r w:rsidR="01C358C6">
        <w:rPr/>
        <w:t>Design Considerations</w:t>
      </w:r>
      <w:r>
        <w:tab/>
      </w:r>
      <w:r>
        <w:fldChar w:fldCharType="begin"/>
      </w:r>
      <w:r>
        <w:instrText xml:space="preserve">PAGEREF  \h</w:instrText>
      </w:r>
      <w:r>
        <w:fldChar w:fldCharType="separate"/>
      </w:r>
      <w:r w:rsidR="01C358C6">
        <w:rPr/>
        <w:t>2</w:t>
      </w:r>
      <w:r>
        <w:fldChar w:fldCharType="end"/>
      </w:r>
    </w:p>
    <w:p xmlns:wp14="http://schemas.microsoft.com/office/word/2010/wordml" w:rsidR="00CC2529" w:rsidP="01C358C6" w:rsidRDefault="00CC2529" w14:paraId="32D26707" wp14:textId="5D4CC031">
      <w:pPr>
        <w:pStyle w:val="TOC1"/>
        <w:tabs>
          <w:tab w:val="right" w:leader="dot" w:pos="9795"/>
        </w:tabs>
        <w:rPr>
          <w:rFonts w:ascii="Calibri" w:hAnsi="Calibri" w:eastAsia="PMingLiU"/>
          <w:b w:val="0"/>
          <w:bCs w:val="0"/>
          <w:caps w:val="0"/>
          <w:smallCaps w:val="0"/>
          <w:noProof/>
          <w:lang w:val="en-US" w:eastAsia="zh-TW"/>
        </w:rPr>
      </w:pPr>
      <w:r w:rsidR="01C358C6">
        <w:rPr/>
        <w:t>6.Design Overview</w:t>
      </w:r>
      <w:r>
        <w:tab/>
      </w:r>
      <w:r>
        <w:fldChar w:fldCharType="begin"/>
      </w:r>
      <w:r>
        <w:instrText xml:space="preserve">PAGEREF  \h</w:instrText>
      </w:r>
      <w:r>
        <w:fldChar w:fldCharType="separate"/>
      </w:r>
      <w:r w:rsidR="01C358C6">
        <w:rPr/>
        <w:t>2</w:t>
      </w:r>
      <w:r>
        <w:fldChar w:fldCharType="end"/>
      </w:r>
    </w:p>
    <w:p xmlns:wp14="http://schemas.microsoft.com/office/word/2010/wordml" w:rsidR="00CC2529" w:rsidP="01C358C6" w:rsidRDefault="00CC2529" w14:paraId="1D1D52AF" wp14:textId="0BEED1B4">
      <w:pPr>
        <w:pStyle w:val="TOC1"/>
        <w:tabs>
          <w:tab w:val="right" w:leader="dot" w:pos="9795"/>
        </w:tabs>
        <w:rPr>
          <w:rFonts w:ascii="Calibri" w:hAnsi="Calibri" w:eastAsia="PMingLiU"/>
          <w:b w:val="0"/>
          <w:bCs w:val="0"/>
          <w:caps w:val="0"/>
          <w:smallCaps w:val="0"/>
          <w:noProof/>
          <w:lang w:val="en-US" w:eastAsia="zh-TW"/>
        </w:rPr>
      </w:pPr>
      <w:r w:rsidR="01C358C6">
        <w:rPr/>
        <w:t>7.Decomposition</w:t>
      </w:r>
      <w:r>
        <w:tab/>
      </w:r>
      <w:r>
        <w:fldChar w:fldCharType="begin"/>
      </w:r>
      <w:r>
        <w:instrText xml:space="preserve">PAGEREF  \h</w:instrText>
      </w:r>
      <w:r>
        <w:fldChar w:fldCharType="separate"/>
      </w:r>
      <w:r w:rsidR="01C358C6">
        <w:rPr/>
        <w:t>7</w:t>
      </w:r>
      <w:r>
        <w:fldChar w:fldCharType="end"/>
      </w:r>
    </w:p>
    <w:p xmlns:wp14="http://schemas.microsoft.com/office/word/2010/wordml" w:rsidR="00CC2529" w:rsidP="01C358C6" w:rsidRDefault="00CC2529" w14:paraId="79DCA400" wp14:textId="5990F374">
      <w:pPr>
        <w:pStyle w:val="TOC2"/>
        <w:tabs>
          <w:tab w:val="right" w:leader="dot" w:pos="9795"/>
        </w:tabs>
        <w:rPr>
          <w:rFonts w:ascii="Calibri" w:hAnsi="Calibri" w:eastAsia="PMingLiU"/>
          <w:b w:val="0"/>
          <w:bCs w:val="0"/>
          <w:noProof/>
          <w:lang w:val="en-US" w:eastAsia="zh-TW"/>
        </w:rPr>
      </w:pPr>
      <w:r w:rsidR="01C358C6">
        <w:rPr/>
        <w:t>DH-1-1 User EO</w:t>
      </w:r>
      <w:r>
        <w:tab/>
      </w:r>
      <w:r>
        <w:fldChar w:fldCharType="begin"/>
      </w:r>
      <w:r>
        <w:instrText xml:space="preserve">PAGEREF  \h</w:instrText>
      </w:r>
      <w:r>
        <w:fldChar w:fldCharType="separate"/>
      </w:r>
      <w:r w:rsidR="01C358C6">
        <w:rPr/>
        <w:t>8</w:t>
      </w:r>
      <w:r>
        <w:fldChar w:fldCharType="end"/>
      </w:r>
    </w:p>
    <w:p xmlns:wp14="http://schemas.microsoft.com/office/word/2010/wordml" w:rsidR="00CC2529" w:rsidP="01C358C6" w:rsidRDefault="00CC2529" w14:paraId="1785D0A0" wp14:textId="42F2B393">
      <w:pPr>
        <w:pStyle w:val="TOC2"/>
        <w:tabs>
          <w:tab w:val="right" w:leader="dot" w:pos="9795"/>
        </w:tabs>
        <w:rPr>
          <w:rFonts w:ascii="Calibri" w:hAnsi="Calibri" w:eastAsia="PMingLiU"/>
          <w:b w:val="0"/>
          <w:bCs w:val="0"/>
          <w:noProof/>
          <w:lang w:val="en-US" w:eastAsia="zh-TW"/>
        </w:rPr>
      </w:pPr>
      <w:r w:rsidR="01C358C6">
        <w:rPr/>
        <w:t>DH-1-3 User Service Impl</w:t>
      </w:r>
      <w:r>
        <w:tab/>
      </w:r>
      <w:r>
        <w:fldChar w:fldCharType="begin"/>
      </w:r>
      <w:r>
        <w:instrText xml:space="preserve">PAGEREF  \h</w:instrText>
      </w:r>
      <w:r>
        <w:fldChar w:fldCharType="separate"/>
      </w:r>
      <w:r w:rsidR="01C358C6">
        <w:rPr/>
        <w:t>8</w:t>
      </w:r>
      <w:r>
        <w:fldChar w:fldCharType="end"/>
      </w:r>
    </w:p>
    <w:p xmlns:wp14="http://schemas.microsoft.com/office/word/2010/wordml" w:rsidR="00CC2529" w:rsidP="01C358C6" w:rsidRDefault="00CC2529" w14:paraId="3C17D558" wp14:textId="64F99DBC">
      <w:pPr>
        <w:pStyle w:val="TOC2"/>
        <w:tabs>
          <w:tab w:val="right" w:leader="dot" w:pos="9795"/>
        </w:tabs>
        <w:rPr>
          <w:rFonts w:ascii="Calibri" w:hAnsi="Calibri" w:eastAsia="PMingLiU"/>
          <w:b w:val="0"/>
          <w:bCs w:val="0"/>
          <w:noProof/>
          <w:lang w:val="en-US" w:eastAsia="zh-TW"/>
        </w:rPr>
      </w:pPr>
      <w:r w:rsidR="01C358C6">
        <w:rPr/>
        <w:t>DH-1-4 Home Controller</w:t>
      </w:r>
      <w:r>
        <w:tab/>
      </w:r>
      <w:r>
        <w:fldChar w:fldCharType="begin"/>
      </w:r>
      <w:r>
        <w:instrText xml:space="preserve">PAGEREF  \h</w:instrText>
      </w:r>
      <w:r>
        <w:fldChar w:fldCharType="separate"/>
      </w:r>
      <w:r w:rsidR="01C358C6">
        <w:rPr/>
        <w:t>8</w:t>
      </w:r>
      <w:r>
        <w:fldChar w:fldCharType="end"/>
      </w:r>
    </w:p>
    <w:p xmlns:wp14="http://schemas.microsoft.com/office/word/2010/wordml" w:rsidR="00CC2529" w:rsidP="01C358C6" w:rsidRDefault="00CC2529" w14:paraId="0CE372B9" wp14:textId="33DE9CE7">
      <w:pPr>
        <w:pStyle w:val="TOC2"/>
        <w:tabs>
          <w:tab w:val="right" w:leader="dot" w:pos="9795"/>
        </w:tabs>
        <w:rPr>
          <w:rFonts w:ascii="Calibri" w:hAnsi="Calibri" w:eastAsia="PMingLiU"/>
          <w:b w:val="0"/>
          <w:bCs w:val="0"/>
          <w:noProof/>
          <w:lang w:val="en-US" w:eastAsia="zh-TW"/>
        </w:rPr>
      </w:pPr>
      <w:r w:rsidR="01C358C6">
        <w:rPr/>
        <w:t>DH-1-5 Medicine EO</w:t>
      </w:r>
      <w:r>
        <w:tab/>
      </w:r>
      <w:r>
        <w:fldChar w:fldCharType="begin"/>
      </w:r>
      <w:r>
        <w:instrText xml:space="preserve">PAGEREF  \h</w:instrText>
      </w:r>
      <w:r>
        <w:fldChar w:fldCharType="separate"/>
      </w:r>
      <w:r w:rsidR="01C358C6">
        <w:rPr/>
        <w:t>8</w:t>
      </w:r>
      <w:r>
        <w:fldChar w:fldCharType="end"/>
      </w:r>
    </w:p>
    <w:p xmlns:wp14="http://schemas.microsoft.com/office/word/2010/wordml" w:rsidR="00CC2529" w:rsidP="01C358C6" w:rsidRDefault="00CC2529" w14:paraId="2DF1CFD7" wp14:textId="212333EE">
      <w:pPr>
        <w:pStyle w:val="TOC2"/>
        <w:tabs>
          <w:tab w:val="right" w:leader="dot" w:pos="9795"/>
        </w:tabs>
        <w:rPr>
          <w:rFonts w:ascii="Calibri" w:hAnsi="Calibri" w:eastAsia="PMingLiU"/>
          <w:b w:val="0"/>
          <w:bCs w:val="0"/>
          <w:noProof/>
          <w:lang w:val="en-US" w:eastAsia="zh-TW"/>
        </w:rPr>
      </w:pPr>
      <w:r w:rsidR="01C358C6">
        <w:rPr/>
        <w:t>DH-1-6 Medicine Repository</w:t>
      </w:r>
      <w:r>
        <w:tab/>
      </w:r>
      <w:r>
        <w:fldChar w:fldCharType="begin"/>
      </w:r>
      <w:r>
        <w:instrText xml:space="preserve">PAGEREF  \h</w:instrText>
      </w:r>
      <w:r>
        <w:fldChar w:fldCharType="separate"/>
      </w:r>
      <w:r w:rsidR="01C358C6">
        <w:rPr/>
        <w:t>9</w:t>
      </w:r>
      <w:r>
        <w:fldChar w:fldCharType="end"/>
      </w:r>
    </w:p>
    <w:p xmlns:wp14="http://schemas.microsoft.com/office/word/2010/wordml" w:rsidR="00CC2529" w:rsidP="01C358C6" w:rsidRDefault="00CC2529" w14:paraId="14142DB9" wp14:textId="301CA69E">
      <w:pPr>
        <w:pStyle w:val="TOC2"/>
        <w:tabs>
          <w:tab w:val="right" w:leader="dot" w:pos="9795"/>
        </w:tabs>
        <w:rPr>
          <w:rFonts w:ascii="Calibri" w:hAnsi="Calibri" w:eastAsia="PMingLiU"/>
          <w:b w:val="0"/>
          <w:bCs w:val="0"/>
          <w:noProof/>
          <w:lang w:val="en-US" w:eastAsia="zh-TW"/>
        </w:rPr>
      </w:pPr>
      <w:r w:rsidR="01C358C6">
        <w:rPr/>
        <w:t>DH-1-7 Medicine Service</w:t>
      </w:r>
      <w:r>
        <w:tab/>
      </w:r>
      <w:r>
        <w:fldChar w:fldCharType="begin"/>
      </w:r>
      <w:r>
        <w:instrText xml:space="preserve">PAGEREF  \h</w:instrText>
      </w:r>
      <w:r>
        <w:fldChar w:fldCharType="separate"/>
      </w:r>
      <w:r w:rsidR="01C358C6">
        <w:rPr/>
        <w:t>9</w:t>
      </w:r>
      <w:r>
        <w:fldChar w:fldCharType="end"/>
      </w:r>
    </w:p>
    <w:p xmlns:wp14="http://schemas.microsoft.com/office/word/2010/wordml" w:rsidR="00CC2529" w:rsidP="01C358C6" w:rsidRDefault="00CC2529" w14:paraId="31BB2865" wp14:textId="79E6AA8C">
      <w:pPr>
        <w:pStyle w:val="TOC2"/>
        <w:tabs>
          <w:tab w:val="right" w:leader="dot" w:pos="9795"/>
        </w:tabs>
        <w:rPr>
          <w:rFonts w:ascii="Calibri" w:hAnsi="Calibri" w:eastAsia="PMingLiU"/>
          <w:b w:val="0"/>
          <w:bCs w:val="0"/>
          <w:noProof/>
          <w:lang w:val="en-US" w:eastAsia="zh-TW"/>
        </w:rPr>
      </w:pPr>
      <w:r w:rsidR="01C358C6">
        <w:rPr/>
        <w:t>DH-1-8 Medicine Service Impl</w:t>
      </w:r>
      <w:r>
        <w:tab/>
      </w:r>
      <w:r>
        <w:fldChar w:fldCharType="begin"/>
      </w:r>
      <w:r>
        <w:instrText xml:space="preserve">PAGEREF  \h</w:instrText>
      </w:r>
      <w:r>
        <w:fldChar w:fldCharType="separate"/>
      </w:r>
      <w:r w:rsidR="01C358C6">
        <w:rPr/>
        <w:t>9</w:t>
      </w:r>
      <w:r>
        <w:fldChar w:fldCharType="end"/>
      </w:r>
    </w:p>
    <w:p xmlns:wp14="http://schemas.microsoft.com/office/word/2010/wordml" w:rsidR="00CC2529" w:rsidP="01C358C6" w:rsidRDefault="00CC2529" w14:paraId="12472015" wp14:textId="531C6FDA">
      <w:pPr>
        <w:pStyle w:val="TOC2"/>
        <w:tabs>
          <w:tab w:val="right" w:leader="dot" w:pos="9795"/>
        </w:tabs>
        <w:rPr>
          <w:rFonts w:ascii="Calibri" w:hAnsi="Calibri" w:eastAsia="PMingLiU"/>
          <w:b w:val="0"/>
          <w:bCs w:val="0"/>
          <w:noProof/>
          <w:lang w:val="en-US" w:eastAsia="zh-TW"/>
        </w:rPr>
      </w:pPr>
      <w:r w:rsidR="01C358C6">
        <w:rPr/>
        <w:t>DH-1-9 Home Controller</w:t>
      </w:r>
      <w:r>
        <w:tab/>
      </w:r>
      <w:r>
        <w:fldChar w:fldCharType="begin"/>
      </w:r>
      <w:r>
        <w:instrText xml:space="preserve">PAGEREF  \h</w:instrText>
      </w:r>
      <w:r>
        <w:fldChar w:fldCharType="separate"/>
      </w:r>
      <w:r w:rsidR="01C358C6">
        <w:rPr/>
        <w:t>9</w:t>
      </w:r>
      <w:r>
        <w:fldChar w:fldCharType="end"/>
      </w:r>
    </w:p>
    <w:p xmlns:wp14="http://schemas.microsoft.com/office/word/2010/wordml" w:rsidR="00CC2529" w:rsidP="01C358C6" w:rsidRDefault="00CC2529" w14:paraId="502CEE0D" wp14:textId="07EDDD70">
      <w:pPr>
        <w:pStyle w:val="TOC2"/>
        <w:tabs>
          <w:tab w:val="right" w:leader="dot" w:pos="9795"/>
        </w:tabs>
        <w:rPr>
          <w:rFonts w:ascii="Calibri" w:hAnsi="Calibri" w:eastAsia="PMingLiU"/>
          <w:b w:val="0"/>
          <w:bCs w:val="0"/>
          <w:noProof/>
          <w:lang w:val="en-US" w:eastAsia="zh-TW"/>
        </w:rPr>
      </w:pPr>
      <w:r w:rsidR="01C358C6">
        <w:rPr/>
        <w:t>DH-1-10 Discounted Medicine EO</w:t>
      </w:r>
      <w:r>
        <w:tab/>
      </w:r>
      <w:r>
        <w:fldChar w:fldCharType="begin"/>
      </w:r>
      <w:r>
        <w:instrText xml:space="preserve">PAGEREF  \h</w:instrText>
      </w:r>
      <w:r>
        <w:fldChar w:fldCharType="separate"/>
      </w:r>
      <w:r w:rsidR="01C358C6">
        <w:rPr/>
        <w:t>9</w:t>
      </w:r>
      <w:r>
        <w:fldChar w:fldCharType="end"/>
      </w:r>
    </w:p>
    <w:p xmlns:wp14="http://schemas.microsoft.com/office/word/2010/wordml" w:rsidR="00CC2529" w:rsidP="01C358C6" w:rsidRDefault="00CC2529" w14:paraId="0229FBB6" wp14:textId="550456AC">
      <w:pPr>
        <w:pStyle w:val="TOC2"/>
        <w:tabs>
          <w:tab w:val="right" w:leader="dot" w:pos="9795"/>
        </w:tabs>
        <w:rPr>
          <w:rFonts w:ascii="Calibri" w:hAnsi="Calibri" w:eastAsia="PMingLiU"/>
          <w:b w:val="0"/>
          <w:bCs w:val="0"/>
          <w:noProof/>
          <w:lang w:val="en-US" w:eastAsia="zh-TW"/>
        </w:rPr>
      </w:pPr>
      <w:r w:rsidR="01C358C6">
        <w:rPr/>
        <w:t>DH-1-11 Discounted Medicine Repository</w:t>
      </w:r>
      <w:r>
        <w:tab/>
      </w:r>
      <w:r>
        <w:fldChar w:fldCharType="begin"/>
      </w:r>
      <w:r>
        <w:instrText xml:space="preserve">PAGEREF  \h</w:instrText>
      </w:r>
      <w:r>
        <w:fldChar w:fldCharType="separate"/>
      </w:r>
      <w:r w:rsidR="01C358C6">
        <w:rPr/>
        <w:t>10</w:t>
      </w:r>
      <w:r>
        <w:fldChar w:fldCharType="end"/>
      </w:r>
    </w:p>
    <w:p xmlns:wp14="http://schemas.microsoft.com/office/word/2010/wordml" w:rsidR="00CC2529" w:rsidP="01C358C6" w:rsidRDefault="00CC2529" w14:paraId="6B2A178D" wp14:textId="7C7D1F93">
      <w:pPr>
        <w:pStyle w:val="TOC2"/>
        <w:tabs>
          <w:tab w:val="right" w:leader="dot" w:pos="9795"/>
        </w:tabs>
        <w:rPr>
          <w:rFonts w:ascii="Calibri" w:hAnsi="Calibri" w:eastAsia="PMingLiU"/>
          <w:b w:val="0"/>
          <w:bCs w:val="0"/>
          <w:noProof/>
          <w:lang w:val="en-US" w:eastAsia="zh-TW"/>
        </w:rPr>
      </w:pPr>
      <w:r w:rsidR="01C358C6">
        <w:rPr/>
        <w:t>DH-1-12 Discounted Medicine Service</w:t>
      </w:r>
      <w:r>
        <w:tab/>
      </w:r>
      <w:r>
        <w:fldChar w:fldCharType="begin"/>
      </w:r>
      <w:r>
        <w:instrText xml:space="preserve">PAGEREF  \h</w:instrText>
      </w:r>
      <w:r>
        <w:fldChar w:fldCharType="separate"/>
      </w:r>
      <w:r w:rsidR="01C358C6">
        <w:rPr/>
        <w:t>10</w:t>
      </w:r>
      <w:r>
        <w:fldChar w:fldCharType="end"/>
      </w:r>
    </w:p>
    <w:p xmlns:wp14="http://schemas.microsoft.com/office/word/2010/wordml" w:rsidR="00CC2529" w:rsidP="01C358C6" w:rsidRDefault="00CC2529" w14:paraId="2C941C64" wp14:textId="2E8BC441">
      <w:pPr>
        <w:pStyle w:val="TOC2"/>
        <w:tabs>
          <w:tab w:val="right" w:leader="dot" w:pos="9795"/>
        </w:tabs>
        <w:rPr>
          <w:rFonts w:ascii="Calibri" w:hAnsi="Calibri" w:eastAsia="PMingLiU"/>
          <w:b w:val="0"/>
          <w:bCs w:val="0"/>
          <w:noProof/>
          <w:lang w:val="en-US" w:eastAsia="zh-TW"/>
        </w:rPr>
      </w:pPr>
      <w:r w:rsidR="01C358C6">
        <w:rPr/>
        <w:t>DH-1-13 Discounted  Medicine Service Impl</w:t>
      </w:r>
      <w:r>
        <w:tab/>
      </w:r>
      <w:r>
        <w:fldChar w:fldCharType="begin"/>
      </w:r>
      <w:r>
        <w:instrText xml:space="preserve">PAGEREF  \h</w:instrText>
      </w:r>
      <w:r>
        <w:fldChar w:fldCharType="separate"/>
      </w:r>
      <w:r w:rsidR="01C358C6">
        <w:rPr/>
        <w:t>10</w:t>
      </w:r>
      <w:r>
        <w:fldChar w:fldCharType="end"/>
      </w:r>
    </w:p>
    <w:p xmlns:wp14="http://schemas.microsoft.com/office/word/2010/wordml" w:rsidR="00CC2529" w:rsidP="01C358C6" w:rsidRDefault="00CC2529" w14:paraId="75187418" wp14:textId="6D1B81BE">
      <w:pPr>
        <w:pStyle w:val="TOC2"/>
        <w:tabs>
          <w:tab w:val="right" w:leader="dot" w:pos="9795"/>
        </w:tabs>
        <w:rPr>
          <w:rFonts w:ascii="Calibri" w:hAnsi="Calibri" w:eastAsia="PMingLiU"/>
          <w:b w:val="0"/>
          <w:bCs w:val="0"/>
          <w:noProof/>
          <w:lang w:val="en-US" w:eastAsia="zh-TW"/>
        </w:rPr>
      </w:pPr>
      <w:r w:rsidR="01C358C6">
        <w:rPr/>
        <w:t>DH-1-14 Home Controller</w:t>
      </w:r>
      <w:r>
        <w:tab/>
      </w:r>
      <w:r>
        <w:fldChar w:fldCharType="begin"/>
      </w:r>
      <w:r>
        <w:instrText xml:space="preserve">PAGEREF  \h</w:instrText>
      </w:r>
      <w:r>
        <w:fldChar w:fldCharType="separate"/>
      </w:r>
      <w:r w:rsidR="01C358C6">
        <w:rPr/>
        <w:t>10</w:t>
      </w:r>
      <w:r>
        <w:fldChar w:fldCharType="end"/>
      </w:r>
    </w:p>
    <w:p xmlns:wp14="http://schemas.microsoft.com/office/word/2010/wordml" w:rsidR="00CC2529" w:rsidP="01C358C6" w:rsidRDefault="00CC2529" w14:paraId="32E62CB7" wp14:textId="2C18A003">
      <w:pPr>
        <w:pStyle w:val="TOC2"/>
        <w:tabs>
          <w:tab w:val="right" w:leader="dot" w:pos="9795"/>
        </w:tabs>
        <w:rPr>
          <w:rFonts w:ascii="Calibri" w:hAnsi="Calibri" w:eastAsia="PMingLiU"/>
          <w:b w:val="0"/>
          <w:bCs w:val="0"/>
          <w:noProof/>
          <w:lang w:val="en-US" w:eastAsia="zh-TW"/>
        </w:rPr>
      </w:pPr>
      <w:r w:rsidR="01C358C6">
        <w:rPr/>
        <w:t>DH-1-15 Report Generation EO</w:t>
      </w:r>
      <w:r>
        <w:tab/>
      </w:r>
      <w:r>
        <w:fldChar w:fldCharType="begin"/>
      </w:r>
      <w:r>
        <w:instrText xml:space="preserve">PAGEREF  \h</w:instrText>
      </w:r>
      <w:r>
        <w:fldChar w:fldCharType="separate"/>
      </w:r>
      <w:r w:rsidR="01C358C6">
        <w:rPr/>
        <w:t>10</w:t>
      </w:r>
      <w:r>
        <w:fldChar w:fldCharType="end"/>
      </w:r>
    </w:p>
    <w:p xmlns:wp14="http://schemas.microsoft.com/office/word/2010/wordml" w:rsidR="00CC2529" w:rsidP="01C358C6" w:rsidRDefault="00CC2529" w14:paraId="4CAA9E9E" wp14:textId="6244B414">
      <w:pPr>
        <w:pStyle w:val="TOC2"/>
        <w:tabs>
          <w:tab w:val="right" w:leader="dot" w:pos="9795"/>
        </w:tabs>
        <w:rPr>
          <w:rFonts w:ascii="Calibri" w:hAnsi="Calibri" w:eastAsia="PMingLiU"/>
          <w:b w:val="0"/>
          <w:bCs w:val="0"/>
          <w:noProof/>
          <w:lang w:val="en-US" w:eastAsia="zh-TW"/>
        </w:rPr>
      </w:pPr>
      <w:r w:rsidR="01C358C6">
        <w:rPr/>
        <w:t>DH-1-16 Report Generation Service</w:t>
      </w:r>
      <w:r>
        <w:tab/>
      </w:r>
      <w:r>
        <w:fldChar w:fldCharType="begin"/>
      </w:r>
      <w:r>
        <w:instrText xml:space="preserve">PAGEREF  \h</w:instrText>
      </w:r>
      <w:r>
        <w:fldChar w:fldCharType="separate"/>
      </w:r>
      <w:r w:rsidR="01C358C6">
        <w:rPr/>
        <w:t>11</w:t>
      </w:r>
      <w:r>
        <w:fldChar w:fldCharType="end"/>
      </w:r>
    </w:p>
    <w:p xmlns:wp14="http://schemas.microsoft.com/office/word/2010/wordml" w:rsidR="00CC2529" w:rsidP="01C358C6" w:rsidRDefault="00CC2529" w14:paraId="5C3D1A2F" wp14:textId="690C4766">
      <w:pPr>
        <w:pStyle w:val="TOC2"/>
        <w:tabs>
          <w:tab w:val="right" w:leader="dot" w:pos="9795"/>
        </w:tabs>
        <w:rPr>
          <w:rFonts w:ascii="Calibri" w:hAnsi="Calibri" w:eastAsia="PMingLiU"/>
          <w:b w:val="0"/>
          <w:bCs w:val="0"/>
          <w:noProof/>
          <w:lang w:val="en-US" w:eastAsia="zh-TW"/>
        </w:rPr>
      </w:pPr>
      <w:r w:rsidR="01C358C6">
        <w:rPr/>
        <w:t>DH-1-17 Report Generation Impl</w:t>
      </w:r>
      <w:r>
        <w:tab/>
      </w:r>
      <w:r>
        <w:fldChar w:fldCharType="begin"/>
      </w:r>
      <w:r>
        <w:instrText xml:space="preserve">PAGEREF  \h</w:instrText>
      </w:r>
      <w:r>
        <w:fldChar w:fldCharType="separate"/>
      </w:r>
      <w:r w:rsidR="01C358C6">
        <w:rPr/>
        <w:t>11</w:t>
      </w:r>
      <w:r>
        <w:fldChar w:fldCharType="end"/>
      </w:r>
    </w:p>
    <w:p xmlns:wp14="http://schemas.microsoft.com/office/word/2010/wordml" w:rsidR="00CC2529" w:rsidP="01C358C6" w:rsidRDefault="00CC2529" w14:paraId="7777744B" wp14:textId="4137B94F">
      <w:pPr>
        <w:pStyle w:val="TOC2"/>
        <w:tabs>
          <w:tab w:val="right" w:leader="dot" w:pos="9795"/>
        </w:tabs>
        <w:rPr>
          <w:rFonts w:ascii="Calibri" w:hAnsi="Calibri" w:eastAsia="PMingLiU"/>
          <w:b w:val="0"/>
          <w:bCs w:val="0"/>
          <w:noProof/>
          <w:lang w:val="en-US" w:eastAsia="zh-TW"/>
        </w:rPr>
      </w:pPr>
      <w:r w:rsidR="01C358C6">
        <w:rPr/>
        <w:t>DH-1-18 Home Controller</w:t>
      </w:r>
      <w:r>
        <w:tab/>
      </w:r>
      <w:r>
        <w:fldChar w:fldCharType="begin"/>
      </w:r>
      <w:r>
        <w:instrText xml:space="preserve">PAGEREF  \h</w:instrText>
      </w:r>
      <w:r>
        <w:fldChar w:fldCharType="separate"/>
      </w:r>
      <w:r w:rsidR="01C358C6">
        <w:rPr/>
        <w:t>11</w:t>
      </w:r>
      <w:r>
        <w:fldChar w:fldCharType="end"/>
      </w:r>
    </w:p>
    <w:p xmlns:wp14="http://schemas.microsoft.com/office/word/2010/wordml" w:rsidR="00CC2529" w:rsidP="01C358C6" w:rsidRDefault="00CC2529" w14:paraId="73825C76" wp14:textId="59E94074">
      <w:pPr>
        <w:pStyle w:val="TOC2"/>
        <w:tabs>
          <w:tab w:val="right" w:leader="dot" w:pos="9795"/>
        </w:tabs>
        <w:rPr>
          <w:rFonts w:ascii="Calibri" w:hAnsi="Calibri" w:eastAsia="PMingLiU"/>
          <w:b w:val="0"/>
          <w:bCs w:val="0"/>
          <w:noProof/>
          <w:lang w:val="en-US" w:eastAsia="zh-TW"/>
        </w:rPr>
      </w:pPr>
      <w:r w:rsidR="01C358C6">
        <w:rPr/>
        <w:t>DH-1-14 Patient EO</w:t>
      </w:r>
      <w:r>
        <w:tab/>
      </w:r>
      <w:r>
        <w:fldChar w:fldCharType="begin"/>
      </w:r>
      <w:r>
        <w:instrText xml:space="preserve">PAGEREF  \h</w:instrText>
      </w:r>
      <w:r>
        <w:fldChar w:fldCharType="separate"/>
      </w:r>
      <w:r w:rsidR="01C358C6">
        <w:rPr/>
        <w:t>11</w:t>
      </w:r>
      <w:r>
        <w:fldChar w:fldCharType="end"/>
      </w:r>
    </w:p>
    <w:p xmlns:wp14="http://schemas.microsoft.com/office/word/2010/wordml" w:rsidR="00CC2529" w:rsidP="01C358C6" w:rsidRDefault="00CC2529" w14:paraId="15108C91" wp14:textId="730E4506">
      <w:pPr>
        <w:pStyle w:val="TOC2"/>
        <w:tabs>
          <w:tab w:val="right" w:leader="dot" w:pos="9795"/>
        </w:tabs>
        <w:rPr>
          <w:rFonts w:ascii="Calibri" w:hAnsi="Calibri" w:eastAsia="PMingLiU"/>
          <w:b w:val="0"/>
          <w:bCs w:val="0"/>
          <w:noProof/>
          <w:lang w:val="en-US" w:eastAsia="zh-TW"/>
        </w:rPr>
      </w:pPr>
      <w:r w:rsidR="01C358C6">
        <w:rPr/>
        <w:t>DH-1-15 Patient Service</w:t>
      </w:r>
      <w:r>
        <w:tab/>
      </w:r>
      <w:r>
        <w:fldChar w:fldCharType="begin"/>
      </w:r>
      <w:r>
        <w:instrText xml:space="preserve">PAGEREF  \h</w:instrText>
      </w:r>
      <w:r>
        <w:fldChar w:fldCharType="separate"/>
      </w:r>
      <w:r w:rsidR="01C358C6">
        <w:rPr/>
        <w:t>12</w:t>
      </w:r>
      <w:r>
        <w:fldChar w:fldCharType="end"/>
      </w:r>
    </w:p>
    <w:p xmlns:wp14="http://schemas.microsoft.com/office/word/2010/wordml" w:rsidR="00CC2529" w:rsidP="01C358C6" w:rsidRDefault="00CC2529" w14:paraId="5D4DCD41" wp14:textId="3EC5A671">
      <w:pPr>
        <w:pStyle w:val="TOC2"/>
        <w:tabs>
          <w:tab w:val="right" w:leader="dot" w:pos="9795"/>
        </w:tabs>
        <w:rPr>
          <w:rFonts w:ascii="Calibri" w:hAnsi="Calibri" w:eastAsia="PMingLiU"/>
          <w:b w:val="0"/>
          <w:bCs w:val="0"/>
          <w:noProof/>
          <w:lang w:val="en-US" w:eastAsia="zh-TW"/>
        </w:rPr>
      </w:pPr>
      <w:r w:rsidR="01C358C6">
        <w:rPr/>
        <w:t>DH-1-16 Patient Service Impl</w:t>
      </w:r>
      <w:r>
        <w:tab/>
      </w:r>
      <w:r>
        <w:fldChar w:fldCharType="begin"/>
      </w:r>
      <w:r>
        <w:instrText xml:space="preserve">PAGEREF  \h</w:instrText>
      </w:r>
      <w:r>
        <w:fldChar w:fldCharType="separate"/>
      </w:r>
      <w:r w:rsidR="01C358C6">
        <w:rPr/>
        <w:t>12</w:t>
      </w:r>
      <w:r>
        <w:fldChar w:fldCharType="end"/>
      </w:r>
    </w:p>
    <w:p xmlns:wp14="http://schemas.microsoft.com/office/word/2010/wordml" w:rsidR="00CC2529" w:rsidP="01C358C6" w:rsidRDefault="00CC2529" w14:paraId="0604B076" wp14:textId="7B021666">
      <w:pPr>
        <w:pStyle w:val="TOC2"/>
        <w:tabs>
          <w:tab w:val="right" w:leader="dot" w:pos="9795"/>
        </w:tabs>
        <w:rPr>
          <w:rFonts w:ascii="Calibri" w:hAnsi="Calibri" w:eastAsia="PMingLiU"/>
          <w:b w:val="0"/>
          <w:bCs w:val="0"/>
          <w:noProof/>
          <w:lang w:val="en-US" w:eastAsia="zh-TW"/>
        </w:rPr>
      </w:pPr>
      <w:r w:rsidR="01C358C6">
        <w:rPr/>
        <w:t>DH-1-17 Home Controller</w:t>
      </w:r>
      <w:r>
        <w:tab/>
      </w:r>
      <w:r>
        <w:fldChar w:fldCharType="begin"/>
      </w:r>
      <w:r>
        <w:instrText xml:space="preserve">PAGEREF  \h</w:instrText>
      </w:r>
      <w:r>
        <w:fldChar w:fldCharType="separate"/>
      </w:r>
      <w:r w:rsidR="01C358C6">
        <w:rPr/>
        <w:t>12</w:t>
      </w:r>
      <w:r>
        <w:fldChar w:fldCharType="end"/>
      </w:r>
    </w:p>
    <w:p xmlns:wp14="http://schemas.microsoft.com/office/word/2010/wordml" w:rsidR="00CC2529" w:rsidP="01C358C6" w:rsidRDefault="00CC2529" w14:paraId="5287D2AD" wp14:textId="52610228">
      <w:pPr>
        <w:pStyle w:val="TOC2"/>
        <w:tabs>
          <w:tab w:val="right" w:leader="dot" w:pos="9795"/>
        </w:tabs>
        <w:rPr>
          <w:rFonts w:ascii="Calibri" w:hAnsi="Calibri" w:eastAsia="PMingLiU"/>
          <w:b w:val="0"/>
          <w:bCs w:val="0"/>
          <w:noProof/>
          <w:lang w:val="en-US" w:eastAsia="zh-TW"/>
        </w:rPr>
      </w:pPr>
      <w:r w:rsidR="01C358C6">
        <w:rPr/>
        <w:t>DH-1-18 Orders EO</w:t>
      </w:r>
      <w:r>
        <w:tab/>
      </w:r>
      <w:r>
        <w:fldChar w:fldCharType="begin"/>
      </w:r>
      <w:r>
        <w:instrText xml:space="preserve">PAGEREF  \h</w:instrText>
      </w:r>
      <w:r>
        <w:fldChar w:fldCharType="separate"/>
      </w:r>
      <w:r w:rsidR="01C358C6">
        <w:rPr/>
        <w:t>12</w:t>
      </w:r>
      <w:r>
        <w:fldChar w:fldCharType="end"/>
      </w:r>
    </w:p>
    <w:p xmlns:wp14="http://schemas.microsoft.com/office/word/2010/wordml" w:rsidR="00CC2529" w:rsidP="01C358C6" w:rsidRDefault="00CC2529" w14:paraId="15CCBC38" wp14:textId="7EC19E9E">
      <w:pPr>
        <w:pStyle w:val="TOC1"/>
        <w:tabs>
          <w:tab w:val="right" w:leader="dot" w:pos="9795"/>
        </w:tabs>
        <w:rPr>
          <w:rFonts w:ascii="Calibri" w:hAnsi="Calibri" w:eastAsia="PMingLiU"/>
          <w:b w:val="0"/>
          <w:bCs w:val="0"/>
          <w:noProof/>
          <w:lang w:val="en-US" w:eastAsia="zh-TW"/>
        </w:rPr>
      </w:pPr>
      <w:r w:rsidR="01C358C6">
        <w:rPr/>
        <w:t>8.Interface Design</w:t>
      </w:r>
      <w:r>
        <w:tab/>
      </w:r>
      <w:r>
        <w:fldChar w:fldCharType="begin"/>
      </w:r>
      <w:r>
        <w:instrText xml:space="preserve">PAGEREF  \h</w:instrText>
      </w:r>
      <w:r>
        <w:fldChar w:fldCharType="separate"/>
      </w:r>
      <w:r w:rsidR="01C358C6">
        <w:rPr/>
        <w:t>13</w:t>
      </w:r>
      <w:r>
        <w:fldChar w:fldCharType="end"/>
      </w:r>
    </w:p>
    <w:p xmlns:wp14="http://schemas.microsoft.com/office/word/2010/wordml" w:rsidR="00CC2529" w:rsidP="01C358C6" w:rsidRDefault="00CC2529" w14:paraId="33544633" wp14:textId="6469E4C1">
      <w:pPr>
        <w:pStyle w:val="TOC2"/>
        <w:tabs>
          <w:tab w:val="right" w:leader="dot" w:pos="9795"/>
        </w:tabs>
        <w:rPr>
          <w:rFonts w:ascii="Calibri" w:hAnsi="Calibri" w:eastAsia="PMingLiU"/>
          <w:b w:val="0"/>
          <w:bCs w:val="0"/>
          <w:noProof/>
          <w:lang w:val="en-US" w:eastAsia="zh-TW"/>
        </w:rPr>
      </w:pPr>
      <w:r w:rsidR="01C358C6">
        <w:rPr/>
        <w:t>8.1 User Interface</w:t>
      </w:r>
      <w:r>
        <w:tab/>
      </w:r>
      <w:r>
        <w:fldChar w:fldCharType="begin"/>
      </w:r>
      <w:r>
        <w:instrText xml:space="preserve">PAGEREF  \h</w:instrText>
      </w:r>
      <w:r>
        <w:fldChar w:fldCharType="separate"/>
      </w:r>
      <w:r w:rsidR="01C358C6">
        <w:rPr/>
        <w:t>13</w:t>
      </w:r>
      <w:r>
        <w:fldChar w:fldCharType="end"/>
      </w:r>
    </w:p>
    <w:p xmlns:wp14="http://schemas.microsoft.com/office/word/2010/wordml" w:rsidR="00CC2529" w:rsidP="01C358C6" w:rsidRDefault="00CC2529" w14:paraId="3241605C" wp14:textId="399CE117">
      <w:pPr>
        <w:pStyle w:val="TOC1"/>
        <w:tabs>
          <w:tab w:val="right" w:leader="dot" w:pos="9795"/>
        </w:tabs>
        <w:rPr>
          <w:rFonts w:ascii="Calibri" w:hAnsi="Calibri" w:eastAsia="PMingLiU"/>
          <w:b w:val="0"/>
          <w:bCs w:val="0"/>
          <w:noProof/>
          <w:lang w:val="en-US" w:eastAsia="zh-TW"/>
        </w:rPr>
      </w:pPr>
      <w:r w:rsidR="01C358C6">
        <w:rPr/>
        <w:t>9.Data design</w:t>
      </w:r>
      <w:r>
        <w:tab/>
      </w:r>
      <w:r>
        <w:fldChar w:fldCharType="begin"/>
      </w:r>
      <w:r>
        <w:instrText xml:space="preserve">PAGEREF  \h</w:instrText>
      </w:r>
      <w:r>
        <w:fldChar w:fldCharType="separate"/>
      </w:r>
      <w:r w:rsidR="01C358C6">
        <w:rPr/>
        <w:t>13</w:t>
      </w:r>
      <w:r>
        <w:fldChar w:fldCharType="end"/>
      </w:r>
    </w:p>
    <w:p xmlns:wp14="http://schemas.microsoft.com/office/word/2010/wordml" w:rsidR="00CC2529" w:rsidP="01C358C6" w:rsidRDefault="00CC2529" w14:paraId="0E9CA8DA" wp14:textId="4105FAE3">
      <w:pPr>
        <w:pStyle w:val="TOC2"/>
        <w:tabs>
          <w:tab w:val="right" w:leader="dot" w:pos="9795"/>
        </w:tabs>
        <w:rPr>
          <w:rFonts w:ascii="Calibri" w:hAnsi="Calibri" w:eastAsia="PMingLiU"/>
          <w:b w:val="0"/>
          <w:bCs w:val="0"/>
          <w:noProof/>
          <w:lang w:val="en-US" w:eastAsia="zh-TW"/>
        </w:rPr>
      </w:pPr>
      <w:r w:rsidR="01C358C6">
        <w:rPr/>
        <w:t>9.2 Data structure (data types, arrays, and structures)</w:t>
      </w:r>
      <w:r>
        <w:tab/>
      </w:r>
      <w:r>
        <w:fldChar w:fldCharType="begin"/>
      </w:r>
      <w:r>
        <w:instrText xml:space="preserve">PAGEREF  \h</w:instrText>
      </w:r>
      <w:r>
        <w:fldChar w:fldCharType="separate"/>
      </w:r>
      <w:r w:rsidR="01C358C6">
        <w:rPr/>
        <w:t>13</w:t>
      </w:r>
      <w:r>
        <w:fldChar w:fldCharType="end"/>
      </w:r>
    </w:p>
    <w:p xmlns:wp14="http://schemas.microsoft.com/office/word/2010/wordml" w:rsidR="00CC2529" w:rsidP="01C358C6" w:rsidRDefault="00CC2529" w14:paraId="1D9C2CD8" wp14:textId="3A2EAE7D">
      <w:pPr>
        <w:pStyle w:val="TOC1"/>
        <w:tabs>
          <w:tab w:val="right" w:leader="dot" w:pos="9795"/>
        </w:tabs>
        <w:rPr>
          <w:rFonts w:ascii="Calibri" w:hAnsi="Calibri" w:eastAsia="PMingLiU"/>
          <w:b w:val="0"/>
          <w:bCs w:val="0"/>
          <w:noProof/>
          <w:lang w:val="en-US" w:eastAsia="zh-TW"/>
        </w:rPr>
      </w:pPr>
      <w:r w:rsidR="01C358C6">
        <w:rPr/>
        <w:t>10.Reusability</w:t>
      </w:r>
      <w:r>
        <w:tab/>
      </w:r>
      <w:r>
        <w:fldChar w:fldCharType="begin"/>
      </w:r>
      <w:r>
        <w:instrText xml:space="preserve">PAGEREF  \h</w:instrText>
      </w:r>
      <w:r>
        <w:fldChar w:fldCharType="separate"/>
      </w:r>
      <w:r w:rsidR="01C358C6">
        <w:rPr/>
        <w:t>13</w:t>
      </w:r>
      <w:r>
        <w:fldChar w:fldCharType="end"/>
      </w:r>
    </w:p>
    <w:p xmlns:wp14="http://schemas.microsoft.com/office/word/2010/wordml" w:rsidR="00CC2529" w:rsidP="01C358C6" w:rsidRDefault="00CC2529" w14:paraId="048998A1" wp14:textId="16F4930A">
      <w:pPr>
        <w:pStyle w:val="TOC1"/>
        <w:tabs>
          <w:tab w:val="right" w:leader="dot" w:pos="9795"/>
        </w:tabs>
        <w:rPr>
          <w:rFonts w:ascii="Calibri" w:hAnsi="Calibri" w:eastAsia="PMingLiU"/>
          <w:b w:val="0"/>
          <w:bCs w:val="0"/>
          <w:noProof/>
          <w:lang w:val="en-US" w:eastAsia="zh-TW"/>
        </w:rPr>
      </w:pPr>
      <w:r w:rsidR="01C358C6">
        <w:rPr/>
        <w:t>11. Design Alternatives</w:t>
      </w:r>
      <w:r>
        <w:tab/>
      </w:r>
      <w:r>
        <w:fldChar w:fldCharType="begin"/>
      </w:r>
      <w:r>
        <w:instrText xml:space="preserve">PAGEREF  \h</w:instrText>
      </w:r>
      <w:r>
        <w:fldChar w:fldCharType="separate"/>
      </w:r>
      <w:r w:rsidR="01C358C6">
        <w:rPr/>
        <w:t>13</w:t>
      </w:r>
      <w:r>
        <w:fldChar w:fldCharType="end"/>
      </w:r>
    </w:p>
    <w:p xmlns:wp14="http://schemas.microsoft.com/office/word/2010/wordml" w:rsidR="00CC2529" w:rsidP="01C358C6" w:rsidRDefault="00CC2529" w14:paraId="1AE43323" wp14:textId="7E6DDBA8">
      <w:pPr>
        <w:pStyle w:val="TOC1"/>
        <w:tabs>
          <w:tab w:val="left" w:leader="none" w:pos="435"/>
          <w:tab w:val="right" w:leader="dot" w:pos="9795"/>
        </w:tabs>
        <w:rPr>
          <w:rFonts w:ascii="Calibri" w:hAnsi="Calibri" w:eastAsia="PMingLiU"/>
          <w:b w:val="0"/>
          <w:bCs w:val="0"/>
          <w:caps w:val="0"/>
          <w:smallCaps w:val="0"/>
          <w:noProof/>
          <w:lang w:val="en-US" w:eastAsia="zh-TW"/>
        </w:rPr>
      </w:pPr>
      <w:r w:rsidR="01C358C6">
        <w:rPr/>
        <w:t>13.</w:t>
      </w:r>
      <w:r>
        <w:tab/>
      </w:r>
      <w:r w:rsidR="01C358C6">
        <w:rPr/>
        <w:t>Additional Hardware and Software required</w:t>
      </w:r>
      <w:r>
        <w:tab/>
      </w:r>
      <w:r>
        <w:fldChar w:fldCharType="begin"/>
      </w:r>
      <w:r>
        <w:instrText xml:space="preserve">PAGEREF  \h</w:instrText>
      </w:r>
      <w:r>
        <w:fldChar w:fldCharType="separate"/>
      </w:r>
      <w:r w:rsidR="01C358C6">
        <w:rPr/>
        <w:t>13</w:t>
      </w:r>
      <w:r>
        <w:fldChar w:fldCharType="end"/>
      </w:r>
    </w:p>
    <w:p xmlns:wp14="http://schemas.microsoft.com/office/word/2010/wordml" w:rsidR="00CC2529" w:rsidP="01C358C6" w:rsidRDefault="00CC2529" w14:paraId="620D7901" wp14:textId="668B351D">
      <w:pPr>
        <w:pStyle w:val="TOC1"/>
        <w:tabs>
          <w:tab w:val="right" w:leader="dot" w:pos="9795"/>
        </w:tabs>
        <w:rPr>
          <w:rFonts w:ascii="Calibri" w:hAnsi="Calibri" w:eastAsia="PMingLiU"/>
          <w:b w:val="0"/>
          <w:bCs w:val="0"/>
          <w:noProof/>
          <w:lang w:val="en-US" w:eastAsia="zh-TW"/>
        </w:rPr>
      </w:pPr>
      <w:r w:rsidR="01C358C6">
        <w:rPr/>
        <w:t>14. Testing Strategy</w:t>
      </w:r>
      <w:r>
        <w:tab/>
      </w:r>
      <w:r>
        <w:fldChar w:fldCharType="begin"/>
      </w:r>
      <w:r>
        <w:instrText xml:space="preserve">PAGEREF  \h</w:instrText>
      </w:r>
      <w:r>
        <w:fldChar w:fldCharType="separate"/>
      </w:r>
      <w:r w:rsidR="01C358C6">
        <w:rPr/>
        <w:t>13</w:t>
      </w:r>
      <w:r>
        <w:fldChar w:fldCharType="end"/>
      </w:r>
    </w:p>
    <w:p xmlns:wp14="http://schemas.microsoft.com/office/word/2010/wordml" w:rsidR="00CC2529" w:rsidP="01C358C6" w:rsidRDefault="00CC2529" w14:paraId="1CD1A4FB" wp14:textId="087E1133">
      <w:pPr>
        <w:pStyle w:val="TOC1"/>
        <w:tabs>
          <w:tab w:val="right" w:leader="dot" w:pos="9795"/>
        </w:tabs>
        <w:rPr>
          <w:rFonts w:ascii="Calibri" w:hAnsi="Calibri" w:eastAsia="PMingLiU"/>
          <w:b w:val="0"/>
          <w:bCs w:val="0"/>
          <w:caps w:val="0"/>
          <w:smallCaps w:val="0"/>
          <w:noProof/>
          <w:lang w:val="en-US" w:eastAsia="zh-TW"/>
        </w:rPr>
      </w:pPr>
      <w:r w:rsidR="01C358C6">
        <w:rPr/>
        <w:t>15. Traceability Matrix</w:t>
      </w:r>
      <w:r>
        <w:tab/>
      </w:r>
      <w:r>
        <w:fldChar w:fldCharType="begin"/>
      </w:r>
      <w:r>
        <w:instrText xml:space="preserve">PAGEREF  \h</w:instrText>
      </w:r>
      <w:r>
        <w:fldChar w:fldCharType="separate"/>
      </w:r>
      <w:r w:rsidR="01C358C6">
        <w:rPr/>
        <w:t>13</w:t>
      </w:r>
      <w:r>
        <w:fldChar w:fldCharType="end"/>
      </w:r>
    </w:p>
    <w:p xmlns:wp14="http://schemas.microsoft.com/office/word/2010/wordml" w:rsidR="00CC2529" w:rsidP="01C358C6" w:rsidRDefault="00CC2529" w14:paraId="41727CD1" wp14:textId="61E58D04">
      <w:pPr>
        <w:pStyle w:val="TOC1"/>
        <w:tabs>
          <w:tab w:val="right" w:leader="dot" w:pos="9795"/>
        </w:tabs>
        <w:rPr>
          <w:rFonts w:ascii="Calibri" w:hAnsi="Calibri" w:eastAsia="PMingLiU"/>
          <w:b w:val="0"/>
          <w:bCs w:val="0"/>
          <w:noProof/>
          <w:lang w:val="en-US" w:eastAsia="zh-TW"/>
        </w:rPr>
      </w:pPr>
      <w:r w:rsidR="01C358C6">
        <w:rPr/>
        <w:t>16. References</w:t>
      </w:r>
      <w:r>
        <w:tab/>
      </w:r>
      <w:r>
        <w:fldChar w:fldCharType="begin"/>
      </w:r>
      <w:r>
        <w:instrText xml:space="preserve">PAGEREF  \h</w:instrText>
      </w:r>
      <w:r>
        <w:fldChar w:fldCharType="separate"/>
      </w:r>
      <w:r w:rsidR="01C358C6">
        <w:rPr/>
        <w:t>14</w:t>
      </w:r>
      <w:r>
        <w:fldChar w:fldCharType="end"/>
      </w:r>
      <w:r>
        <w:fldChar w:fldCharType="end"/>
      </w:r>
    </w:p>
    <w:p xmlns:wp14="http://schemas.microsoft.com/office/word/2010/wordml" w:rsidRPr="0003620F" w:rsidR="001D0C6D" w:rsidP="01C358C6" w:rsidRDefault="0003620F" w14:paraId="60061E4C" wp14:textId="77777777">
      <w:pPr>
        <w:rPr>
          <w:rFonts w:ascii="Arial" w:hAnsi="Arial" w:cs="Arial"/>
          <w:sz w:val="4"/>
          <w:szCs w:val="4"/>
        </w:rPr>
      </w:pPr>
    </w:p>
    <w:p xmlns:wp14="http://schemas.microsoft.com/office/word/2010/wordml" w:rsidRPr="0003620F" w:rsidR="001D0C6D" w:rsidRDefault="001D0C6D" w14:paraId="3E7A9F1C" wp14:textId="1EF94678">
      <w:pPr>
        <w:pStyle w:val="Heading1"/>
        <w:rPr>
          <w:rFonts w:ascii="Arial" w:hAnsi="Arial" w:cs="Arial"/>
        </w:rPr>
      </w:pPr>
      <w:bookmarkStart w:name="_Toc356377865" w:id="2"/>
      <w:bookmarkStart w:name="_Toc356377930" w:id="3"/>
      <w:bookmarkStart w:name="_Toc356378324" w:id="4"/>
      <w:bookmarkStart w:name="_Toc356618806" w:id="5"/>
      <w:bookmarkStart w:name="_Ref356618933" w:id="6"/>
      <w:bookmarkStart w:name="_Toc356621833" w:id="7"/>
      <w:bookmarkStart w:name="_Toc357916471" w:id="8"/>
      <w:bookmarkStart w:name="_Toc357931927" w:id="9"/>
      <w:bookmarkStart w:name="_Toc359748463" w:id="10"/>
      <w:bookmarkStart w:name="_Toc359748668" w:id="11"/>
      <w:bookmarkStart w:name="_Toc359748767" w:id="12"/>
      <w:bookmarkStart w:name="_Toc359748966" w:id="13"/>
      <w:bookmarkStart w:name="_Toc361820592" w:id="14"/>
      <w:bookmarkStart w:name="_Toc362058802" w:id="15"/>
      <w:bookmarkStart w:name="_Toc362058870" w:id="16"/>
      <w:bookmarkStart w:name="_Toc362059122" w:id="17"/>
      <w:bookmarkStart w:name="_Toc362059409" w:id="18"/>
      <w:bookmarkStart w:name="_Toc362061309" w:id="19"/>
      <w:bookmarkStart w:name="_Toc364138947" w:id="20"/>
      <w:bookmarkStart w:name="_Toc364142987" w:id="21"/>
      <w:bookmarkStart w:name="_Toc372108710" w:id="22"/>
      <w:bookmarkStart w:name="_Toc373040460" w:id="23"/>
      <w:bookmarkStart w:name="_Toc382107794" w:id="24"/>
      <w:bookmarkStart w:name="_Toc389031407" w:id="25"/>
      <w:bookmarkStart w:name="_Toc389034260" w:id="26"/>
      <w:bookmarkStart w:name="_Toc407429780" w:id="27"/>
      <w:bookmarkStart w:name="_Toc422035306" w:id="28"/>
      <w:bookmarkStart w:name="_Toc371459675" w:id="29"/>
      <w:r w:rsidRPr="01C358C6" w:rsidR="001D0C6D">
        <w:rPr>
          <w:rFonts w:ascii="Arial" w:hAnsi="Arial" w:cs="Arial"/>
        </w:rPr>
        <w:t>Introduction</w:t>
      </w:r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</w:p>
    <w:p w:rsidR="034BA2D9" w:rsidP="01C358C6" w:rsidRDefault="034BA2D9" w14:paraId="57D94ED9" w14:textId="3F2FA46E">
      <w:pPr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  <w:r w:rsidRPr="01C358C6" w:rsidR="034BA2D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T</w:t>
      </w:r>
      <w:r w:rsidRPr="01C358C6" w:rsidR="034BA2D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his Project Aims at developing a </w:t>
      </w:r>
      <w:r w:rsidRPr="01C358C6" w:rsidR="034BA2D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Pharmacy Management</w:t>
      </w:r>
      <w:r w:rsidRPr="01C358C6" w:rsidR="034BA2D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01C358C6" w:rsidR="034BA2D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System, which</w:t>
      </w:r>
      <w:r w:rsidRPr="01C358C6" w:rsidR="034BA2D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needs to manage </w:t>
      </w:r>
      <w:r w:rsidRPr="01C358C6" w:rsidR="034BA2D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transactions based</w:t>
      </w:r>
      <w:r w:rsidRPr="01C358C6" w:rsidR="034BA2D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on the requirements, </w:t>
      </w:r>
      <w:r w:rsidRPr="01C358C6" w:rsidR="034BA2D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which</w:t>
      </w:r>
      <w:r w:rsidRPr="01C358C6" w:rsidR="034BA2D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includes managing the inventory in the warehouse and keeping a check on the </w:t>
      </w:r>
      <w:r w:rsidRPr="01C358C6" w:rsidR="034BA2D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medicines sold</w:t>
      </w:r>
      <w:r w:rsidRPr="01C358C6" w:rsidR="034BA2D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and medicines in the stock. This Project also includes raising Invoices to the Retailers </w:t>
      </w:r>
      <w:r w:rsidRPr="01C358C6" w:rsidR="7986E7A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and</w:t>
      </w:r>
      <w:r w:rsidRPr="01C358C6" w:rsidR="034BA2D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billing to the patients who </w:t>
      </w:r>
      <w:r w:rsidRPr="01C358C6" w:rsidR="034BA2D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purchase</w:t>
      </w:r>
      <w:r w:rsidRPr="01C358C6" w:rsidR="034BA2D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the Medicines.</w:t>
      </w:r>
    </w:p>
    <w:p w:rsidR="034BA2D9" w:rsidP="01C358C6" w:rsidRDefault="034BA2D9" w14:paraId="15D4FC6A" w14:textId="7900721C">
      <w:pPr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  <w:r w:rsidRPr="01C358C6" w:rsidR="034BA2D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This automated system should support them in </w:t>
      </w:r>
      <w:r w:rsidRPr="01C358C6" w:rsidR="034BA2D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properly delivering</w:t>
      </w:r>
      <w:r w:rsidRPr="01C358C6" w:rsidR="034BA2D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the medicines on time for the patients without making them to wait for longer period</w:t>
      </w:r>
    </w:p>
    <w:p w:rsidR="01C358C6" w:rsidP="01C358C6" w:rsidRDefault="01C358C6" w14:paraId="3847EA5E" w14:textId="190D1A76">
      <w:pPr>
        <w:pStyle w:val="Normal"/>
      </w:pPr>
    </w:p>
    <w:p xmlns:wp14="http://schemas.microsoft.com/office/word/2010/wordml" w:rsidRPr="00F4323F" w:rsidR="00C23CDB" w:rsidP="00F4323F" w:rsidRDefault="00C23CDB" w14:paraId="44EAFD9C" wp14:textId="77777777">
      <w:pPr>
        <w:autoSpaceDE w:val="0"/>
        <w:autoSpaceDN w:val="0"/>
        <w:adjustRightInd w:val="0"/>
        <w:rPr>
          <w:rFonts w:ascii="Arial" w:hAnsi="Arial" w:cs="Arial"/>
          <w:szCs w:val="22"/>
          <w:lang w:val="en-US" w:eastAsia="zh-CN"/>
        </w:rPr>
      </w:pPr>
    </w:p>
    <w:p xmlns:wp14="http://schemas.microsoft.com/office/word/2010/wordml" w:rsidRPr="0003620F" w:rsidR="001D0C6D" w:rsidRDefault="001D0C6D" w14:paraId="1398E48D" wp14:textId="77777777">
      <w:pPr>
        <w:pStyle w:val="Heading1"/>
        <w:rPr>
          <w:rFonts w:ascii="Arial" w:hAnsi="Arial" w:cs="Arial"/>
        </w:rPr>
      </w:pPr>
      <w:bookmarkStart w:name="_Toc371459676" w:id="30"/>
      <w:r w:rsidRPr="01C358C6" w:rsidR="001D0C6D">
        <w:rPr>
          <w:rFonts w:ascii="Arial" w:hAnsi="Arial" w:cs="Arial"/>
        </w:rPr>
        <w:t>Design Scope</w:t>
      </w:r>
      <w:bookmarkEnd w:id="30"/>
    </w:p>
    <w:p xmlns:wp14="http://schemas.microsoft.com/office/word/2010/wordml" w:rsidR="00F4323F" w:rsidP="01C358C6" w:rsidRDefault="00F4323F" w14:paraId="7BA061A3" wp14:textId="30EAF100">
      <w:pPr>
        <w:rPr>
          <w:rFonts w:ascii="Arial" w:hAnsi="Arial" w:eastAsia="Arial" w:cs="Arial"/>
          <w:noProof w:val="0"/>
          <w:sz w:val="20"/>
          <w:szCs w:val="20"/>
          <w:lang w:val="en-GB"/>
        </w:rPr>
      </w:pPr>
      <w:r w:rsidRPr="01C358C6" w:rsidR="2CFD91F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Object Oriented Analysis and Design (OOAD) </w:t>
      </w:r>
      <w:r w:rsidRPr="01C358C6" w:rsidR="2CFD91F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methodology</w:t>
      </w:r>
      <w:r w:rsidRPr="01C358C6" w:rsidR="2CFD91F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 has been used for breaking down the specification into functionally independent units.</w:t>
      </w:r>
    </w:p>
    <w:p xmlns:wp14="http://schemas.microsoft.com/office/word/2010/wordml" w:rsidR="00F4323F" w:rsidP="01C358C6" w:rsidRDefault="00F4323F" w14:paraId="4B94D5A5" wp14:textId="3AFCA3D7">
      <w:pPr>
        <w:pStyle w:val="Normal"/>
        <w:rPr>
          <w:rFonts w:ascii="Arial" w:hAnsi="Arial" w:cs="Arial"/>
          <w:sz w:val="20"/>
          <w:szCs w:val="20"/>
        </w:rPr>
      </w:pPr>
    </w:p>
    <w:p xmlns:wp14="http://schemas.microsoft.com/office/word/2010/wordml" w:rsidRPr="0003620F" w:rsidR="001D0C6D" w:rsidRDefault="001D0C6D" w14:paraId="58279456" wp14:textId="77777777">
      <w:pPr>
        <w:pStyle w:val="Heading1"/>
        <w:rPr>
          <w:rFonts w:ascii="Arial" w:hAnsi="Arial" w:cs="Arial"/>
        </w:rPr>
      </w:pPr>
      <w:bookmarkStart w:name="_Toc407429781" w:id="31"/>
      <w:bookmarkStart w:name="_Toc422035307" w:id="32"/>
      <w:bookmarkStart w:name="_Toc371459677" w:id="33"/>
      <w:r w:rsidRPr="01C358C6" w:rsidR="001D0C6D">
        <w:rPr>
          <w:rFonts w:ascii="Arial" w:hAnsi="Arial" w:cs="Arial"/>
        </w:rPr>
        <w:t>Design Methodology</w:t>
      </w:r>
      <w:bookmarkEnd w:id="31"/>
      <w:bookmarkEnd w:id="32"/>
      <w:bookmarkEnd w:id="33"/>
    </w:p>
    <w:p w:rsidR="1A8C2317" w:rsidP="01C358C6" w:rsidRDefault="1A8C2317" w14:paraId="501ED2A5" w14:textId="5CCB0A09">
      <w:pPr>
        <w:ind w:firstLine="720"/>
        <w:rPr>
          <w:rFonts w:ascii="Times New Roman" w:hAnsi="Times New Roman" w:eastAsia="Times New Roman" w:cs="Times New Roman"/>
          <w:noProof w:val="0"/>
          <w:sz w:val="22"/>
          <w:szCs w:val="22"/>
          <w:lang w:val="en-GB"/>
        </w:rPr>
      </w:pPr>
      <w:r w:rsidRPr="01C358C6" w:rsidR="1A8C231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The naming conventions followed conform to Unified Modelling Language (UML) as Object Oriented Analysis and Design (OOAD) is followed.</w:t>
      </w:r>
    </w:p>
    <w:p w:rsidR="01C358C6" w:rsidP="01C358C6" w:rsidRDefault="01C358C6" w14:paraId="6195678A" w14:textId="7AB7FA9F">
      <w:pPr>
        <w:pStyle w:val="Normal"/>
      </w:pPr>
    </w:p>
    <w:p xmlns:wp14="http://schemas.microsoft.com/office/word/2010/wordml" w:rsidR="00C23CDB" w:rsidP="00625283" w:rsidRDefault="00C23CDB" w14:paraId="3DEEC669" wp14:textId="77777777">
      <w:pPr>
        <w:rPr>
          <w:rFonts w:ascii="Arial" w:hAnsi="Arial" w:cs="Arial"/>
          <w:sz w:val="20"/>
        </w:rPr>
      </w:pPr>
    </w:p>
    <w:p xmlns:wp14="http://schemas.microsoft.com/office/word/2010/wordml" w:rsidRPr="0003620F" w:rsidR="001D0C6D" w:rsidRDefault="001D0C6D" w14:paraId="50910594" wp14:textId="77777777">
      <w:pPr>
        <w:pStyle w:val="Heading1"/>
        <w:rPr>
          <w:rFonts w:ascii="Arial" w:hAnsi="Arial" w:cs="Arial"/>
        </w:rPr>
      </w:pPr>
      <w:bookmarkStart w:name="_Toc371459678" w:id="34"/>
      <w:r w:rsidRPr="01C358C6" w:rsidR="001D0C6D">
        <w:rPr>
          <w:rFonts w:ascii="Arial" w:hAnsi="Arial" w:cs="Arial"/>
        </w:rPr>
        <w:t>Design Notations</w:t>
      </w:r>
      <w:bookmarkEnd w:id="34"/>
      <w:r w:rsidRPr="01C358C6" w:rsidR="001D0C6D">
        <w:rPr>
          <w:rFonts w:ascii="Arial" w:hAnsi="Arial" w:cs="Arial"/>
        </w:rPr>
        <w:t xml:space="preserve"> </w:t>
      </w:r>
    </w:p>
    <w:p xmlns:wp14="http://schemas.microsoft.com/office/word/2010/wordml" w:rsidRPr="0003620F" w:rsidR="00C23CDB" w:rsidP="00EF6CA8" w:rsidRDefault="00C23CDB" w14:paraId="3656B9AB" wp14:textId="77777777">
      <w:pPr>
        <w:rPr>
          <w:rFonts w:ascii="Arial" w:hAnsi="Arial" w:cs="Arial"/>
        </w:rPr>
      </w:pPr>
    </w:p>
    <w:p xmlns:wp14="http://schemas.microsoft.com/office/word/2010/wordml" w:rsidRPr="0003620F" w:rsidR="001D0C6D" w:rsidRDefault="001D0C6D" w14:paraId="2BD7946C" wp14:textId="77777777">
      <w:pPr>
        <w:pStyle w:val="Heading1"/>
        <w:rPr>
          <w:rFonts w:ascii="Arial" w:hAnsi="Arial" w:cs="Arial"/>
        </w:rPr>
      </w:pPr>
      <w:bookmarkStart w:name="_Toc371459679" w:id="35"/>
      <w:r w:rsidRPr="01C358C6" w:rsidR="001D0C6D">
        <w:rPr>
          <w:rFonts w:ascii="Arial" w:hAnsi="Arial" w:cs="Arial"/>
        </w:rPr>
        <w:t>Design Considerations</w:t>
      </w:r>
      <w:bookmarkEnd w:id="35"/>
      <w:r w:rsidRPr="01C358C6" w:rsidR="001D0C6D">
        <w:rPr>
          <w:rFonts w:ascii="Arial" w:hAnsi="Arial" w:cs="Arial"/>
        </w:rPr>
        <w:t xml:space="preserve"> </w:t>
      </w:r>
    </w:p>
    <w:p xmlns:wp14="http://schemas.microsoft.com/office/word/2010/wordml" w:rsidR="00D65D06" w:rsidRDefault="00D65D06" w14:paraId="45FB0818" wp14:textId="77777777">
      <w:pPr>
        <w:tabs>
          <w:tab w:val="num" w:pos="1440"/>
        </w:tabs>
        <w:rPr>
          <w:rFonts w:ascii="Arial" w:hAnsi="Arial" w:cs="Arial"/>
        </w:rPr>
      </w:pPr>
    </w:p>
    <w:p xmlns:wp14="http://schemas.microsoft.com/office/word/2010/wordml" w:rsidR="009A3C66" w:rsidP="01C358C6" w:rsidRDefault="009A3C66" w14:paraId="62EBF3C5" wp14:textId="6FF49EFC">
      <w:pPr>
        <w:pStyle w:val="Normal"/>
        <w:tabs>
          <w:tab w:val="num" w:pos="1440"/>
        </w:tabs>
        <w:rPr>
          <w:rFonts w:ascii="Arial" w:hAnsi="Arial" w:cs="Arial"/>
        </w:rPr>
      </w:pPr>
    </w:p>
    <w:p xmlns:wp14="http://schemas.microsoft.com/office/word/2010/wordml" w:rsidRPr="0003620F" w:rsidR="00D65D06" w:rsidRDefault="00D65D06" w14:paraId="6D98A12B" wp14:textId="77777777">
      <w:pPr>
        <w:tabs>
          <w:tab w:val="num" w:pos="1440"/>
        </w:tabs>
        <w:rPr>
          <w:rFonts w:ascii="Arial" w:hAnsi="Arial" w:cs="Arial"/>
        </w:rPr>
      </w:pPr>
    </w:p>
    <w:p xmlns:wp14="http://schemas.microsoft.com/office/word/2010/wordml" w:rsidRPr="00F37AAB" w:rsidR="00C23CDB" w:rsidP="00636B14" w:rsidRDefault="00636B14" w14:paraId="1073C939" wp14:textId="77777777">
      <w:pPr>
        <w:pStyle w:val="Heading1"/>
        <w:numPr>
          <w:numId w:val="0"/>
        </w:numPr>
        <w:rPr>
          <w:rFonts w:ascii="Arial Unicode MS" w:eastAsia="Arial Unicode MS"/>
        </w:rPr>
      </w:pPr>
      <w:bookmarkStart w:name="_Toc174014287" w:id="36"/>
      <w:bookmarkStart w:name="_Toc371459680" w:id="37"/>
      <w:r w:rsidRPr="01C358C6" w:rsidR="00636B14">
        <w:rPr>
          <w:rFonts w:ascii="Arial Unicode MS" w:eastAsia="Arial Unicode MS"/>
        </w:rPr>
        <w:t>6.</w:t>
      </w:r>
      <w:r>
        <w:tab/>
      </w:r>
      <w:r w:rsidRPr="01C358C6" w:rsidR="001D0C6D">
        <w:rPr>
          <w:rFonts w:ascii="Arial Unicode MS" w:eastAsia="Arial Unicode MS"/>
        </w:rPr>
        <w:t>Design Overview</w:t>
      </w:r>
      <w:bookmarkEnd w:id="36"/>
      <w:bookmarkEnd w:id="37"/>
      <w:r w:rsidRPr="01C358C6" w:rsidR="001D0C6D">
        <w:rPr>
          <w:rFonts w:ascii="Arial Unicode MS" w:eastAsia="Arial Unicode MS"/>
        </w:rPr>
        <w:t xml:space="preserve"> </w:t>
      </w:r>
    </w:p>
    <w:p w:rsidR="01C358C6" w:rsidP="01C358C6" w:rsidRDefault="01C358C6" w14:paraId="2F433078" w14:textId="071FC29E">
      <w:pPr>
        <w:pStyle w:val="Normal"/>
      </w:pPr>
    </w:p>
    <w:p w:rsidR="1E2BF9D9" w:rsidP="01C358C6" w:rsidRDefault="1E2BF9D9" w14:paraId="1E25F555" w14:textId="287A020B">
      <w:pPr>
        <w:pStyle w:val="Normal"/>
        <w:rPr>
          <w:sz w:val="24"/>
          <w:szCs w:val="24"/>
        </w:rPr>
      </w:pPr>
      <w:r w:rsidRPr="01C358C6" w:rsidR="1E2BF9D9">
        <w:rPr>
          <w:sz w:val="24"/>
          <w:szCs w:val="24"/>
        </w:rPr>
        <w:t>Authentication Service Design</w:t>
      </w:r>
    </w:p>
    <w:p xmlns:wp14="http://schemas.microsoft.com/office/word/2010/wordml" w:rsidR="006B0364" w:rsidP="00C23CDB" w:rsidRDefault="006B0364" w14:paraId="2946DB82" wp14:textId="77777777"/>
    <w:p xmlns:wp14="http://schemas.microsoft.com/office/word/2010/wordml" w:rsidR="006B0364" w:rsidP="01C358C6" w:rsidRDefault="006B0364" w14:paraId="5997CC1D" wp14:textId="631AB4CA">
      <w:pPr>
        <w:pStyle w:val="Normal"/>
      </w:pPr>
      <w:r w:rsidR="1E2BF9D9">
        <w:drawing>
          <wp:inline xmlns:wp14="http://schemas.microsoft.com/office/word/2010/wordprocessingDrawing" wp14:editId="6ADA121F" wp14:anchorId="30F86E35">
            <wp:extent cx="5258868" cy="6024478"/>
            <wp:effectExtent l="0" t="0" r="0" b="0"/>
            <wp:docPr id="86503817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19de6a1b632490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8868" cy="6024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6B0364" w:rsidP="00C23CDB" w:rsidRDefault="006B0364" w14:paraId="110FFD37" wp14:textId="77777777"/>
    <w:p xmlns:wp14="http://schemas.microsoft.com/office/word/2010/wordml" w:rsidR="006B0364" w:rsidP="01C358C6" w:rsidRDefault="006B0364" w14:paraId="6B699379" wp14:textId="0696F1A4">
      <w:pPr>
        <w:pStyle w:val="Normal"/>
      </w:pPr>
    </w:p>
    <w:p xmlns:wp14="http://schemas.microsoft.com/office/word/2010/wordml" w:rsidR="006B0364" w:rsidP="00C23CDB" w:rsidRDefault="006B0364" w14:paraId="3FE9F23F" wp14:textId="77777777"/>
    <w:p w:rsidR="4982AE0A" w:rsidP="01C358C6" w:rsidRDefault="4982AE0A" w14:paraId="2D3483C0" w14:textId="27D4CD72">
      <w:pPr>
        <w:pStyle w:val="Normal"/>
      </w:pPr>
      <w:r w:rsidR="4982AE0A">
        <w:drawing>
          <wp:inline wp14:editId="3FB71084" wp14:anchorId="601E20CE">
            <wp:extent cx="5029200" cy="4505324"/>
            <wp:effectExtent l="0" t="0" r="0" b="0"/>
            <wp:docPr id="65713279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1be6984eb394c4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4505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982AE0A" w:rsidP="01C358C6" w:rsidRDefault="4982AE0A" w14:paraId="0C11E3AC" w14:textId="62D037FD">
      <w:pPr>
        <w:pStyle w:val="Normal"/>
      </w:pPr>
      <w:r w:rsidR="4982AE0A">
        <w:drawing>
          <wp:inline wp14:editId="08430491" wp14:anchorId="08DA1DA4">
            <wp:extent cx="4966335" cy="5029200"/>
            <wp:effectExtent l="0" t="0" r="0" b="0"/>
            <wp:docPr id="81453631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8cb737b36484e8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6335" cy="502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6B0364" w:rsidP="00C23CDB" w:rsidRDefault="006B0364" w14:paraId="1F72F646" wp14:textId="77777777"/>
    <w:p xmlns:wp14="http://schemas.microsoft.com/office/word/2010/wordml" w:rsidR="006B0364" w:rsidP="00C23CDB" w:rsidRDefault="006B0364" w14:paraId="08CE6F91" wp14:textId="77777777"/>
    <w:p xmlns:wp14="http://schemas.microsoft.com/office/word/2010/wordml" w:rsidR="006B0364" w:rsidP="01C358C6" w:rsidRDefault="006B0364" w14:paraId="61CDCEAD" wp14:textId="4741795E">
      <w:pPr>
        <w:pStyle w:val="Normal"/>
      </w:pPr>
      <w:r w:rsidR="4982AE0A">
        <w:drawing>
          <wp:inline xmlns:wp14="http://schemas.microsoft.com/office/word/2010/wordprocessingDrawing" wp14:editId="4CF453B7" wp14:anchorId="0CB4BA58">
            <wp:extent cx="4978908" cy="3454117"/>
            <wp:effectExtent l="0" t="0" r="0" b="0"/>
            <wp:docPr id="114014161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0f1dad40b0649a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8908" cy="3454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6B0364" w:rsidP="00C23CDB" w:rsidRDefault="006B0364" w14:paraId="6BB9E253" wp14:textId="77777777"/>
    <w:p xmlns:wp14="http://schemas.microsoft.com/office/word/2010/wordml" w:rsidR="006B0364" w:rsidP="01C358C6" w:rsidRDefault="006B0364" w14:paraId="23DE523C" wp14:textId="1F8DF89B">
      <w:pPr>
        <w:pStyle w:val="Normal"/>
      </w:pPr>
    </w:p>
    <w:p xmlns:wp14="http://schemas.microsoft.com/office/word/2010/wordml" w:rsidR="006B0364" w:rsidP="01C358C6" w:rsidRDefault="006B0364" w14:paraId="52E56223" wp14:textId="70A6C34B">
      <w:pPr>
        <w:pStyle w:val="Normal"/>
      </w:pPr>
      <w:r w:rsidR="4982AE0A">
        <w:drawing>
          <wp:inline xmlns:wp14="http://schemas.microsoft.com/office/word/2010/wordprocessingDrawing" wp14:editId="0E34E835" wp14:anchorId="584C62B1">
            <wp:extent cx="5532120" cy="3595878"/>
            <wp:effectExtent l="0" t="0" r="0" b="0"/>
            <wp:docPr id="210210376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08c485c642948f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2120" cy="3595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390EFE" w:rsidP="00C23CDB" w:rsidRDefault="00390EFE" w14:paraId="07547A01" wp14:textId="77777777"/>
    <w:p xmlns:wp14="http://schemas.microsoft.com/office/word/2010/wordml" w:rsidR="00390EFE" w:rsidP="00C23CDB" w:rsidRDefault="00390EFE" w14:paraId="5043CB0F" wp14:textId="77777777"/>
    <w:p xmlns:wp14="http://schemas.microsoft.com/office/word/2010/wordml" w:rsidR="003179F7" w:rsidP="00C23CDB" w:rsidRDefault="003179F7" w14:paraId="07459315" wp14:textId="77777777"/>
    <w:p xmlns:wp14="http://schemas.microsoft.com/office/word/2010/wordml" w:rsidR="003179F7" w:rsidP="01C358C6" w:rsidRDefault="003179F7" w14:paraId="6537F28F" wp14:textId="544F77A5">
      <w:pPr>
        <w:pStyle w:val="Normal"/>
      </w:pPr>
      <w:r w:rsidR="4982AE0A">
        <w:drawing>
          <wp:inline xmlns:wp14="http://schemas.microsoft.com/office/word/2010/wordprocessingDrawing" wp14:editId="39390F1D" wp14:anchorId="6AA3AF18">
            <wp:extent cx="5532120" cy="1717262"/>
            <wp:effectExtent l="0" t="0" r="0" b="0"/>
            <wp:docPr id="59715089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44bb6db4ea8481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2120" cy="1717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1C358C6" w:rsidP="01C358C6" w:rsidRDefault="01C358C6" w14:paraId="1F2F56A8" w14:textId="38F74E71">
      <w:pPr>
        <w:pStyle w:val="Normal"/>
      </w:pPr>
    </w:p>
    <w:p w:rsidR="5B95D872" w:rsidP="01C358C6" w:rsidRDefault="5B95D872" w14:paraId="0BC6D3E0" w14:textId="6EB7EC18">
      <w:pPr>
        <w:pStyle w:val="Normal"/>
      </w:pPr>
      <w:r w:rsidR="5B95D872">
        <w:drawing>
          <wp:inline wp14:editId="78DD6D1B" wp14:anchorId="75ED44CA">
            <wp:extent cx="5532120" cy="4944332"/>
            <wp:effectExtent l="0" t="0" r="0" b="0"/>
            <wp:docPr id="180935254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fbe8e3bcc044c9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2120" cy="4944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Pr="0003620F" w:rsidR="001D0C6D" w:rsidP="00636B14" w:rsidRDefault="00636B14" w14:paraId="6BCC2986" wp14:textId="77777777">
      <w:pPr>
        <w:pStyle w:val="Heading1"/>
        <w:numPr>
          <w:numId w:val="0"/>
        </w:numPr>
      </w:pPr>
      <w:bookmarkStart w:name="_Toc371459681" w:id="38"/>
      <w:r w:rsidR="00636B14">
        <w:rPr/>
        <w:t>7.</w:t>
      </w:r>
      <w:r>
        <w:tab/>
      </w:r>
      <w:r w:rsidR="001D0C6D">
        <w:rPr/>
        <w:t>Decomposition</w:t>
      </w:r>
      <w:bookmarkEnd w:id="38"/>
    </w:p>
    <w:p w:rsidR="34DEFB76" w:rsidP="01C358C6" w:rsidRDefault="34DEFB76" w14:paraId="2CB21E23" w14:textId="53ABA7F3">
      <w:pPr>
        <w:pStyle w:val="Heading2"/>
        <w:keepNext w:val="1"/>
        <w:spacing w:before="240" w:after="60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Pr="01C358C6" w:rsidR="34DEFB76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DH-1-1</w:t>
      </w:r>
      <w:r w:rsidRPr="01C358C6" w:rsidR="34DEFB7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 </w:t>
      </w:r>
      <w:r w:rsidRPr="01C358C6" w:rsidR="34DEFB76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User EO</w:t>
      </w:r>
    </w:p>
    <w:p w:rsidR="01C358C6" w:rsidP="01C358C6" w:rsidRDefault="01C358C6" w14:paraId="42D59B5E" w14:textId="340629BB">
      <w:pP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GB"/>
        </w:rPr>
      </w:pPr>
    </w:p>
    <w:p w:rsidR="34DEFB76" w:rsidP="01C358C6" w:rsidRDefault="34DEFB76" w14:paraId="4525FC5E" w14:textId="20AED597">
      <w:pPr>
        <w:ind w:firstLine="7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  <w:r w:rsidRPr="01C358C6" w:rsidR="34DEFB7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Inputs:</w:t>
      </w:r>
      <w:r w:rsidRPr="01C358C6" w:rsidR="34DEFB7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 </w:t>
      </w:r>
      <w:r w:rsidRPr="01C358C6" w:rsidR="34DEFB7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GB"/>
        </w:rPr>
        <w:t> </w:t>
      </w:r>
      <w:r w:rsidRPr="01C358C6" w:rsidR="34DEFB7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Sets the user details like Username, </w:t>
      </w:r>
      <w:r w:rsidRPr="01C358C6" w:rsidR="34DEFB7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Password in</w:t>
      </w:r>
      <w:r w:rsidRPr="01C358C6" w:rsidR="34DEFB7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 details.</w:t>
      </w:r>
    </w:p>
    <w:p w:rsidR="34DEFB76" w:rsidP="01C358C6" w:rsidRDefault="34DEFB76" w14:paraId="022EA4A4" w14:textId="648509AE">
      <w:pPr>
        <w:ind w:firstLine="7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  <w:r w:rsidRPr="01C358C6" w:rsidR="34DEFB7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Outputs:</w:t>
      </w:r>
      <w:r w:rsidRPr="01C358C6" w:rsidR="34DEFB7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 </w:t>
      </w:r>
      <w:r w:rsidRPr="01C358C6" w:rsidR="34DEFB7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Gets the user details like Username, Role Name in details.</w:t>
      </w:r>
    </w:p>
    <w:p w:rsidR="34DEFB76" w:rsidP="01C358C6" w:rsidRDefault="34DEFB76" w14:paraId="3FD97A92" w14:textId="4F48A5B4">
      <w:pPr>
        <w:ind w:firstLine="7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  <w:r w:rsidRPr="01C358C6" w:rsidR="34DEFB7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Scope:</w:t>
      </w:r>
      <w:r w:rsidRPr="01C358C6" w:rsidR="34DEFB7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 </w:t>
      </w:r>
      <w:r w:rsidRPr="01C358C6" w:rsidR="34DEFB7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GB"/>
        </w:rPr>
        <w:t> </w:t>
      </w:r>
      <w:r w:rsidRPr="01C358C6" w:rsidR="34DEFB7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 Throughout the </w:t>
      </w:r>
      <w:r w:rsidRPr="01C358C6" w:rsidR="11566BF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Pharmacy Management </w:t>
      </w:r>
      <w:r w:rsidRPr="01C358C6" w:rsidR="34DEFB7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application</w:t>
      </w:r>
    </w:p>
    <w:p w:rsidR="01C358C6" w:rsidP="01C358C6" w:rsidRDefault="01C358C6" w14:paraId="5ACF6D20" w14:textId="57A21917">
      <w:pP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</w:p>
    <w:p w:rsidR="34DEFB76" w:rsidP="01C358C6" w:rsidRDefault="34DEFB76" w14:paraId="3759BD61" w14:textId="59814D7C">
      <w:pPr>
        <w:pStyle w:val="Normal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  <w:r w:rsidRPr="01C358C6" w:rsidR="34DEFB7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This class is a model class for the database </w:t>
      </w:r>
      <w:r w:rsidRPr="01C358C6" w:rsidR="4E1B266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Collection </w:t>
      </w:r>
      <w:r w:rsidRPr="01C358C6" w:rsidR="2875366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Users</w:t>
      </w:r>
      <w:r w:rsidRPr="01C358C6" w:rsidR="34DEFB7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.</w:t>
      </w:r>
    </w:p>
    <w:p w:rsidR="01C358C6" w:rsidP="01C358C6" w:rsidRDefault="01C358C6" w14:paraId="1E8E2FCB" w14:textId="59F56A93">
      <w:pPr>
        <w:ind w:firstLine="7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9"/>
          <w:szCs w:val="19"/>
          <w:lang w:val="en-GB"/>
        </w:rPr>
      </w:pPr>
    </w:p>
    <w:p w:rsidR="34DEFB76" w:rsidP="01C358C6" w:rsidRDefault="34DEFB76" w14:paraId="34B9BF12" w14:textId="05D2DBED">
      <w:pPr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Pr="01C358C6" w:rsidR="34DEFB76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DH-1-</w:t>
      </w:r>
      <w:r w:rsidRPr="01C358C6" w:rsidR="2D77946B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2 </w:t>
      </w:r>
      <w:r w:rsidRPr="01C358C6" w:rsidR="04204161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User Repository</w:t>
      </w:r>
    </w:p>
    <w:p w:rsidR="01C358C6" w:rsidP="01C358C6" w:rsidRDefault="01C358C6" w14:paraId="1D6D7F99" w14:textId="1A9321EF">
      <w:pP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</w:p>
    <w:p w:rsidR="6789D749" w:rsidP="01C358C6" w:rsidRDefault="6789D749" w14:paraId="2C73C132" w14:textId="45E73221">
      <w:pPr>
        <w:ind w:firstLine="72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GB"/>
        </w:rPr>
      </w:pPr>
      <w:r w:rsidRPr="01C358C6" w:rsidR="6789D74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Inputs:</w:t>
      </w:r>
      <w:r w:rsidRPr="01C358C6" w:rsidR="6789D749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 </w:t>
      </w:r>
      <w:r w:rsidRPr="01C358C6" w:rsidR="6789D749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GB"/>
        </w:rPr>
        <w:t> </w:t>
      </w:r>
      <w:r w:rsidRPr="01C358C6" w:rsidR="6789D74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Giving the inputs as of </w:t>
      </w:r>
      <w:r w:rsidRPr="01C358C6" w:rsidR="6789D74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name, password</w:t>
      </w:r>
      <w:r w:rsidRPr="01C358C6" w:rsidR="6789D74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, user EO Object </w:t>
      </w:r>
      <w:r w:rsidRPr="01C358C6" w:rsidR="6789D749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 </w:t>
      </w:r>
      <w:r w:rsidRPr="01C358C6" w:rsidR="6789D749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GB"/>
        </w:rPr>
        <w:t> </w:t>
      </w:r>
    </w:p>
    <w:p w:rsidR="6789D749" w:rsidP="01C358C6" w:rsidRDefault="6789D749" w14:paraId="57896D4D" w14:textId="7AF36860">
      <w:pPr>
        <w:ind w:firstLine="7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  <w:r w:rsidRPr="01C358C6" w:rsidR="6789D74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Outputs:</w:t>
      </w:r>
      <w:r w:rsidRPr="01C358C6" w:rsidR="6789D749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 </w:t>
      </w:r>
      <w:r w:rsidRPr="01C358C6" w:rsidR="6789D74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Get the details of Users from USERS </w:t>
      </w:r>
      <w:r w:rsidRPr="01C358C6" w:rsidR="7898507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Collection and</w:t>
      </w:r>
      <w:r w:rsidRPr="01C358C6" w:rsidR="6789D74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 all roles from</w:t>
      </w:r>
      <w:r w:rsidRPr="01C358C6" w:rsidR="3499A2F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 </w:t>
      </w:r>
      <w:r w:rsidRPr="01C358C6" w:rsidR="6789D749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GB"/>
        </w:rPr>
        <w:t>Users collection</w:t>
      </w:r>
    </w:p>
    <w:p w:rsidR="01C358C6" w:rsidP="01C358C6" w:rsidRDefault="01C358C6" w14:paraId="0340766A" w14:textId="5DD9F28E">
      <w:pPr>
        <w:ind w:firstLine="7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</w:p>
    <w:p w:rsidR="6789D749" w:rsidP="01C358C6" w:rsidRDefault="6789D749" w14:paraId="79AD7C26" w14:textId="4948AF59">
      <w:pPr>
        <w:pStyle w:val="Normal"/>
        <w:ind w:firstLine="7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  <w:r w:rsidRPr="01C358C6" w:rsidR="6789D74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Scope:</w:t>
      </w:r>
      <w:r w:rsidRPr="01C358C6" w:rsidR="6789D749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 </w:t>
      </w:r>
      <w:r w:rsidRPr="01C358C6" w:rsidR="6789D749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GB"/>
        </w:rPr>
        <w:t> </w:t>
      </w:r>
      <w:r w:rsidRPr="01C358C6" w:rsidR="6789D74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 Throughout the Pharmacy Management application</w:t>
      </w:r>
    </w:p>
    <w:p w:rsidR="01C358C6" w:rsidP="01C358C6" w:rsidRDefault="01C358C6" w14:paraId="425125A9" w14:textId="372D2374">
      <w:pP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</w:p>
    <w:p w:rsidR="6789D749" w:rsidP="01C358C6" w:rsidRDefault="6789D749" w14:paraId="64DEB23B" w14:textId="167508FE">
      <w:pP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  <w:r w:rsidRPr="01C358C6" w:rsidR="6789D74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This interface extends the </w:t>
      </w:r>
      <w:r w:rsidRPr="01C358C6" w:rsidR="03C1FFA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Mongo </w:t>
      </w:r>
      <w:r w:rsidRPr="01C358C6" w:rsidR="3C575FD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Repository</w:t>
      </w:r>
      <w:r w:rsidRPr="01C358C6" w:rsidR="6789D74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&lt; </w:t>
      </w:r>
      <w:r w:rsidRPr="01C358C6" w:rsidR="6BDB08D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User </w:t>
      </w:r>
      <w:r w:rsidRPr="01C358C6" w:rsidR="5BBCDDE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EO, String</w:t>
      </w:r>
      <w:r w:rsidRPr="01C358C6" w:rsidR="6789D74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 &gt; class.</w:t>
      </w:r>
    </w:p>
    <w:p w:rsidR="01C358C6" w:rsidP="01C358C6" w:rsidRDefault="01C358C6" w14:paraId="13BB9BC8" w14:textId="564A73D5">
      <w:pPr>
        <w:pStyle w:val="Normal"/>
        <w:ind w:firstLine="7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</w:p>
    <w:p w:rsidR="01C358C6" w:rsidP="01C358C6" w:rsidRDefault="01C358C6" w14:paraId="29CA9335" w14:textId="7ED95FD7">
      <w:pP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</w:p>
    <w:p w:rsidR="34DEFB76" w:rsidP="01C358C6" w:rsidRDefault="34DEFB76" w14:paraId="4898DA0C" w14:textId="42D404C7">
      <w:pP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  <w:r w:rsidRPr="01C358C6" w:rsidR="34DEFB7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This class is a model class for the database table </w:t>
      </w:r>
      <w:r w:rsidRPr="01C358C6" w:rsidR="04917EF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USERS</w:t>
      </w:r>
      <w:r w:rsidRPr="01C358C6" w:rsidR="34DEFB7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.</w:t>
      </w:r>
    </w:p>
    <w:p w:rsidR="01C358C6" w:rsidP="01C358C6" w:rsidRDefault="01C358C6" w14:paraId="51701B58" w14:textId="60D09521">
      <w:pP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9"/>
          <w:szCs w:val="19"/>
          <w:lang w:val="en-GB"/>
        </w:rPr>
      </w:pPr>
    </w:p>
    <w:p w:rsidR="34DEFB76" w:rsidP="01C358C6" w:rsidRDefault="34DEFB76" w14:paraId="58A2E0A6" w14:textId="4D21EEB6">
      <w:pPr>
        <w:pStyle w:val="Heading2"/>
        <w:keepNext w:val="1"/>
        <w:spacing w:before="240" w:after="60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Pr="01C358C6" w:rsidR="34DEFB76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DH-1-3</w:t>
      </w:r>
      <w:r w:rsidRPr="01C358C6" w:rsidR="34DEFB7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 </w:t>
      </w:r>
      <w:r w:rsidRPr="01C358C6" w:rsidR="34DEFB76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User</w:t>
      </w:r>
      <w:r w:rsidRPr="01C358C6" w:rsidR="039AFFD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 </w:t>
      </w:r>
      <w:r w:rsidRPr="01C358C6" w:rsidR="34DEFB76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Service</w:t>
      </w:r>
      <w:r w:rsidRPr="01C358C6" w:rsidR="5C448CDF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 </w:t>
      </w:r>
      <w:r w:rsidRPr="01C358C6" w:rsidR="34DEFB76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Impl</w:t>
      </w:r>
    </w:p>
    <w:p w:rsidR="01C358C6" w:rsidP="01C358C6" w:rsidRDefault="01C358C6" w14:paraId="743A508C" w14:textId="79A34DED">
      <w:pP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GB"/>
        </w:rPr>
      </w:pPr>
    </w:p>
    <w:p w:rsidR="34DEFB76" w:rsidP="01C358C6" w:rsidRDefault="34DEFB76" w14:paraId="05E26ED7" w14:textId="24F1E005">
      <w:pPr>
        <w:ind w:firstLine="7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  <w:r w:rsidRPr="01C358C6" w:rsidR="34DEFB7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Inputs:</w:t>
      </w:r>
      <w:r w:rsidRPr="01C358C6" w:rsidR="34DEFB7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 </w:t>
      </w:r>
      <w:r w:rsidRPr="01C358C6" w:rsidR="34DEFB7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GB"/>
        </w:rPr>
        <w:t> </w:t>
      </w:r>
      <w:r w:rsidRPr="01C358C6" w:rsidR="34DEFB7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The details in the </w:t>
      </w:r>
      <w:r w:rsidRPr="01C358C6" w:rsidR="42C526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USERS be</w:t>
      </w:r>
      <w:r w:rsidRPr="01C358C6" w:rsidR="34DEFB7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 created, </w:t>
      </w:r>
      <w:r w:rsidRPr="01C358C6" w:rsidR="34DEFB7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deleted</w:t>
      </w:r>
      <w:r w:rsidRPr="01C358C6" w:rsidR="34DEFB7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 &amp; </w:t>
      </w:r>
      <w:r w:rsidRPr="01C358C6" w:rsidR="08FCC0D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updated.</w:t>
      </w:r>
    </w:p>
    <w:p w:rsidR="34DEFB76" w:rsidP="01C358C6" w:rsidRDefault="34DEFB76" w14:paraId="5224882F" w14:textId="678577DE">
      <w:pPr>
        <w:ind w:firstLine="7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  <w:r w:rsidRPr="01C358C6" w:rsidR="34DEFB7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Outputs:</w:t>
      </w:r>
      <w:r w:rsidRPr="01C358C6" w:rsidR="34DEFB7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 </w:t>
      </w:r>
      <w:r w:rsidRPr="01C358C6" w:rsidR="34DEFB7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Gets </w:t>
      </w:r>
      <w:r w:rsidRPr="01C358C6" w:rsidR="775FE82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all</w:t>
      </w:r>
      <w:r w:rsidRPr="01C358C6" w:rsidR="34DEFB7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 </w:t>
      </w:r>
      <w:r w:rsidRPr="01C358C6" w:rsidR="34DEFB7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users</w:t>
      </w:r>
      <w:r w:rsidRPr="01C358C6" w:rsidR="34DEFB7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 details like Username, Password &amp; Role Name   and get all role </w:t>
      </w:r>
      <w:r w:rsidRPr="01C358C6" w:rsidR="34DEFB7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 </w:t>
      </w:r>
      <w:r w:rsidRPr="01C358C6" w:rsidR="34DEFB7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GB"/>
        </w:rPr>
        <w:t> </w:t>
      </w:r>
      <w:r w:rsidRPr="01C358C6" w:rsidR="34DEFB7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GB"/>
        </w:rPr>
        <w:t> </w:t>
      </w:r>
      <w:r w:rsidRPr="01C358C6" w:rsidR="168B81E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names also</w:t>
      </w:r>
      <w:r w:rsidRPr="01C358C6" w:rsidR="34DEFB7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 perform validations</w:t>
      </w:r>
    </w:p>
    <w:p w:rsidR="34DEFB76" w:rsidP="01C358C6" w:rsidRDefault="34DEFB76" w14:paraId="6C57C5ED" w14:textId="0BC55F75">
      <w:pPr>
        <w:ind w:left="7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  <w:r w:rsidRPr="01C358C6" w:rsidR="34DEFB7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Scope:</w:t>
      </w:r>
      <w:r w:rsidRPr="01C358C6" w:rsidR="34DEFB7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 </w:t>
      </w:r>
      <w:r w:rsidRPr="01C358C6" w:rsidR="34DEFB7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GB"/>
        </w:rPr>
        <w:t> </w:t>
      </w:r>
      <w:r w:rsidRPr="01C358C6" w:rsidR="34DEFB7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Throughout the </w:t>
      </w:r>
      <w:r w:rsidRPr="01C358C6" w:rsidR="292061B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Pharmacy Management </w:t>
      </w:r>
      <w:r w:rsidRPr="01C358C6" w:rsidR="34DEFB7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application</w:t>
      </w:r>
    </w:p>
    <w:p w:rsidR="01C358C6" w:rsidP="01C358C6" w:rsidRDefault="01C358C6" w14:paraId="45F0291F" w14:textId="0718B74A">
      <w:pP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</w:p>
    <w:p w:rsidR="34DEFB76" w:rsidP="01C358C6" w:rsidRDefault="34DEFB76" w14:paraId="76E180AD" w14:textId="073311D1">
      <w:pP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  <w:r w:rsidRPr="01C358C6" w:rsidR="34DEFB7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This class is a model class for the database </w:t>
      </w:r>
      <w:r w:rsidRPr="01C358C6" w:rsidR="57C07CB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collection USERS</w:t>
      </w:r>
      <w:r w:rsidRPr="01C358C6" w:rsidR="34DEFB7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.</w:t>
      </w:r>
    </w:p>
    <w:p w:rsidR="01C358C6" w:rsidP="01C358C6" w:rsidRDefault="01C358C6" w14:paraId="151CEB68" w14:textId="1D18820E">
      <w:pP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9"/>
          <w:szCs w:val="19"/>
          <w:lang w:val="en-GB"/>
        </w:rPr>
      </w:pPr>
    </w:p>
    <w:p w:rsidR="34DEFB76" w:rsidP="01C358C6" w:rsidRDefault="34DEFB76" w14:paraId="3C1E50C5" w14:textId="24A1F339">
      <w:pPr>
        <w:pStyle w:val="Heading2"/>
        <w:keepNext w:val="1"/>
        <w:spacing w:before="240" w:after="60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Pr="01C358C6" w:rsidR="34DEFB76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DH-1-4</w:t>
      </w:r>
      <w:r w:rsidRPr="01C358C6" w:rsidR="34DEFB7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 </w:t>
      </w:r>
      <w:r w:rsidRPr="01C358C6" w:rsidR="4E144A78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Home Controller</w:t>
      </w:r>
    </w:p>
    <w:p w:rsidR="01C358C6" w:rsidP="01C358C6" w:rsidRDefault="01C358C6" w14:paraId="28F83274" w14:textId="640EB815">
      <w:pP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</w:p>
    <w:p w:rsidR="21936709" w:rsidP="01C358C6" w:rsidRDefault="21936709" w14:paraId="497099F4" w14:textId="376383B9">
      <w:pPr>
        <w:spacing w:line="259" w:lineRule="auto"/>
        <w:ind w:firstLine="7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  <w:r w:rsidRPr="01C358C6" w:rsidR="2193670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Inputs:</w:t>
      </w:r>
      <w:r w:rsidRPr="01C358C6" w:rsidR="21936709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 </w:t>
      </w:r>
      <w:r w:rsidRPr="01C358C6" w:rsidR="21936709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GB"/>
        </w:rPr>
        <w:t> </w:t>
      </w:r>
      <w:r w:rsidRPr="01C358C6" w:rsidR="2193670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Giving the data </w:t>
      </w:r>
      <w:r w:rsidRPr="01C358C6" w:rsidR="17AE9AC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User EO</w:t>
      </w:r>
      <w:r w:rsidRPr="01C358C6" w:rsidR="17AE9AC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 Object</w:t>
      </w:r>
    </w:p>
    <w:p w:rsidR="21936709" w:rsidP="01C358C6" w:rsidRDefault="21936709" w14:paraId="7CE5F31D" w14:textId="5F8D13CC">
      <w:pPr>
        <w:ind w:firstLine="7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  <w:r w:rsidRPr="01C358C6" w:rsidR="2193670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Output:</w:t>
      </w:r>
      <w:r w:rsidRPr="01C358C6" w:rsidR="21936709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 </w:t>
      </w:r>
      <w:r w:rsidRPr="01C358C6" w:rsidR="21936709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GB"/>
        </w:rPr>
        <w:t> </w:t>
      </w:r>
      <w:r w:rsidRPr="01C358C6" w:rsidR="2193670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Get the details of username, password, role name</w:t>
      </w:r>
      <w:r w:rsidRPr="01C358C6" w:rsidR="05833BE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.</w:t>
      </w:r>
    </w:p>
    <w:p w:rsidR="21936709" w:rsidP="01C358C6" w:rsidRDefault="21936709" w14:paraId="6BFC769C" w14:textId="748CD0AA">
      <w:pPr>
        <w:ind w:firstLine="7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  <w:r w:rsidRPr="01C358C6" w:rsidR="2193670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Scope:</w:t>
      </w:r>
      <w:r w:rsidRPr="01C358C6" w:rsidR="21936709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 </w:t>
      </w:r>
      <w:r w:rsidRPr="01C358C6" w:rsidR="21936709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GB"/>
        </w:rPr>
        <w:t> </w:t>
      </w:r>
      <w:r w:rsidRPr="01C358C6" w:rsidR="2193670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This class is used for mapping the URL with respect to admin operations.</w:t>
      </w:r>
    </w:p>
    <w:p w:rsidR="34DEFB76" w:rsidP="01C358C6" w:rsidRDefault="34DEFB76" w14:paraId="30ACDA79" w14:textId="0202B3E7">
      <w:pPr>
        <w:pStyle w:val="Heading2"/>
        <w:keepNext w:val="1"/>
        <w:spacing w:before="240" w:after="60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Pr="01C358C6" w:rsidR="34DEFB76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DH-1-5</w:t>
      </w:r>
      <w:r w:rsidRPr="01C358C6" w:rsidR="34DEFB7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 </w:t>
      </w:r>
      <w:bookmarkStart w:name="_Int_mz2ms0lM" w:id="1494839836"/>
      <w:r w:rsidRPr="01C358C6" w:rsidR="0A789EAB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M</w:t>
      </w:r>
      <w:r w:rsidRPr="01C358C6" w:rsidR="6EBA7AB9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edicine EO</w:t>
      </w:r>
      <w:bookmarkEnd w:id="1494839836"/>
    </w:p>
    <w:p w:rsidR="01C358C6" w:rsidP="01C358C6" w:rsidRDefault="01C358C6" w14:paraId="15616D70" w14:textId="5B4A70E8">
      <w:pP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GB"/>
        </w:rPr>
      </w:pPr>
    </w:p>
    <w:p w:rsidR="34DEFB76" w:rsidP="01C358C6" w:rsidRDefault="34DEFB76" w14:paraId="320CF785" w14:textId="5E80AE9F">
      <w:pPr>
        <w:ind w:firstLine="7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  <w:r w:rsidRPr="01C358C6" w:rsidR="34DEFB7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Inputs:</w:t>
      </w:r>
      <w:r w:rsidRPr="01C358C6" w:rsidR="34DEFB7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 </w:t>
      </w:r>
      <w:r w:rsidRPr="01C358C6" w:rsidR="34DEFB7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GB"/>
        </w:rPr>
        <w:t> </w:t>
      </w:r>
      <w:r w:rsidRPr="01C358C6" w:rsidR="34DEFB7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Giving the inputs as </w:t>
      </w:r>
      <w:r w:rsidRPr="01C358C6" w:rsidR="0D710E1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of medicine Id, Medicine Name, </w:t>
      </w:r>
      <w:r w:rsidRPr="01C358C6" w:rsidR="6D417C1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Medicine Description, </w:t>
      </w:r>
      <w:r>
        <w:tab/>
      </w:r>
      <w:r>
        <w:tab/>
      </w:r>
      <w:r w:rsidRPr="01C358C6" w:rsidR="6C88773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      </w:t>
      </w:r>
      <w:r w:rsidRPr="01C358C6" w:rsidR="329650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m</w:t>
      </w:r>
      <w:r w:rsidRPr="01C358C6" w:rsidR="6D417C1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edicine, Manufacturer Name, </w:t>
      </w:r>
      <w:r w:rsidRPr="01C358C6" w:rsidR="491D83D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Stock Quantity, Unit Price, Expiry Date.</w:t>
      </w:r>
    </w:p>
    <w:p w:rsidR="34DEFB76" w:rsidP="01C358C6" w:rsidRDefault="34DEFB76" w14:paraId="77181CDF" w14:textId="2E88B132">
      <w:pPr>
        <w:ind w:left="720" w:firstLine="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  <w:r w:rsidRPr="01C358C6" w:rsidR="34DEFB7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Outputs:</w:t>
      </w:r>
      <w:r w:rsidRPr="01C358C6" w:rsidR="34DEFB7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 </w:t>
      </w:r>
      <w:r w:rsidRPr="01C358C6" w:rsidR="34DEFB7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Get the details of </w:t>
      </w:r>
      <w:r w:rsidRPr="01C358C6" w:rsidR="17DEB43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medicines </w:t>
      </w:r>
      <w:r w:rsidRPr="01C358C6" w:rsidR="34DEFB7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from </w:t>
      </w:r>
      <w:r w:rsidRPr="01C358C6" w:rsidR="284184A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Medicines collection</w:t>
      </w:r>
      <w:r w:rsidRPr="01C358C6" w:rsidR="0A30644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.</w:t>
      </w:r>
    </w:p>
    <w:p w:rsidR="01C358C6" w:rsidP="01C358C6" w:rsidRDefault="01C358C6" w14:paraId="127C60B0" w14:textId="5DD9F28E">
      <w:pPr>
        <w:ind w:firstLine="7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</w:p>
    <w:p w:rsidR="34DEFB76" w:rsidP="01C358C6" w:rsidRDefault="34DEFB76" w14:paraId="62D8139C" w14:textId="193C4CE2">
      <w:pPr>
        <w:ind w:firstLine="7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  <w:r w:rsidRPr="01C358C6" w:rsidR="34DEFB7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Scope:</w:t>
      </w:r>
      <w:r w:rsidRPr="01C358C6" w:rsidR="34DEFB7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 </w:t>
      </w:r>
      <w:r w:rsidRPr="01C358C6" w:rsidR="34DEFB7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GB"/>
        </w:rPr>
        <w:t> </w:t>
      </w:r>
      <w:r w:rsidRPr="01C358C6" w:rsidR="34DEFB7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Throughout </w:t>
      </w:r>
      <w:r w:rsidRPr="01C358C6" w:rsidR="34DEFB7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th</w:t>
      </w:r>
      <w:r w:rsidRPr="01C358C6" w:rsidR="3096B5C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e Pharmacy Management </w:t>
      </w:r>
      <w:r w:rsidRPr="01C358C6" w:rsidR="34DEFB7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application</w:t>
      </w:r>
    </w:p>
    <w:p w:rsidR="01C358C6" w:rsidP="01C358C6" w:rsidRDefault="01C358C6" w14:paraId="7FA5C30D" w14:textId="372D2374">
      <w:pP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</w:p>
    <w:p w:rsidR="01C358C6" w:rsidP="01C358C6" w:rsidRDefault="01C358C6" w14:paraId="200FF5B4" w14:textId="58664C32">
      <w:pP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9"/>
          <w:szCs w:val="19"/>
          <w:lang w:val="en-GB"/>
        </w:rPr>
      </w:pPr>
    </w:p>
    <w:p w:rsidR="34DEFB76" w:rsidP="01C358C6" w:rsidRDefault="34DEFB76" w14:paraId="436BB000" w14:textId="058B176B">
      <w:pPr>
        <w:pStyle w:val="Heading2"/>
        <w:keepNext w:val="1"/>
        <w:spacing w:before="240" w:after="60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Pr="01C358C6" w:rsidR="34DEFB76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DH-1-6</w:t>
      </w:r>
      <w:r w:rsidRPr="01C358C6" w:rsidR="34DEFB7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 </w:t>
      </w:r>
      <w:r w:rsidRPr="01C358C6" w:rsidR="33894B6D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Medicine Repository</w:t>
      </w:r>
    </w:p>
    <w:p w:rsidR="33894B6D" w:rsidP="01C358C6" w:rsidRDefault="33894B6D" w14:paraId="4D13FC4E" w14:textId="2253733E">
      <w:pPr>
        <w:pStyle w:val="Normal"/>
        <w:ind w:firstLine="720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GB"/>
        </w:rPr>
      </w:pPr>
      <w:r w:rsidRPr="01C358C6" w:rsidR="33894B6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Inputs:</w:t>
      </w:r>
      <w:r w:rsidRPr="01C358C6" w:rsidR="33894B6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 </w:t>
      </w:r>
      <w:r w:rsidRPr="01C358C6" w:rsidR="33894B6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GB"/>
        </w:rPr>
        <w:t> </w:t>
      </w:r>
      <w:r w:rsidRPr="01C358C6" w:rsidR="33894B6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Giving the medicine Id, Medicine Name, Medicine Description, </w:t>
      </w:r>
      <w:r>
        <w:tab/>
      </w:r>
      <w:r>
        <w:tab/>
      </w:r>
      <w:r w:rsidRPr="01C358C6" w:rsidR="33894B6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              </w:t>
      </w:r>
      <w:r>
        <w:tab/>
      </w:r>
      <w:r>
        <w:tab/>
      </w:r>
      <w:r>
        <w:tab/>
      </w:r>
      <w:r w:rsidRPr="01C358C6" w:rsidR="33894B6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medicine, Manufacturer Name, Stock Quantity, Unit Price, Expiry Date.</w:t>
      </w:r>
      <w:r w:rsidRPr="01C358C6" w:rsidR="33894B6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GB"/>
        </w:rPr>
        <w:t xml:space="preserve"> </w:t>
      </w:r>
      <w:r w:rsidRPr="01C358C6" w:rsidR="33894B6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GB"/>
        </w:rPr>
        <w:t> </w:t>
      </w:r>
    </w:p>
    <w:p w:rsidR="33894B6D" w:rsidP="01C358C6" w:rsidRDefault="33894B6D" w14:paraId="445E49F0" w14:textId="4CA8D308">
      <w:pPr>
        <w:pStyle w:val="Normal"/>
        <w:ind w:firstLine="72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  <w:r w:rsidRPr="01C358C6" w:rsidR="33894B6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Outputs:</w:t>
      </w:r>
      <w:r w:rsidRPr="01C358C6" w:rsidR="33894B6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 </w:t>
      </w:r>
      <w:r w:rsidRPr="01C358C6" w:rsidR="7B79185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 Get the details of medicines from Medicines collection</w:t>
      </w:r>
    </w:p>
    <w:p w:rsidR="33894B6D" w:rsidP="01C358C6" w:rsidRDefault="33894B6D" w14:paraId="713B7893" w14:textId="4948AF59">
      <w:pPr>
        <w:pStyle w:val="Normal"/>
        <w:ind w:firstLine="72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  <w:r w:rsidRPr="01C358C6" w:rsidR="33894B6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Scope:</w:t>
      </w:r>
      <w:r w:rsidRPr="01C358C6" w:rsidR="33894B6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 </w:t>
      </w:r>
      <w:r w:rsidRPr="01C358C6" w:rsidR="33894B6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GB"/>
        </w:rPr>
        <w:t> </w:t>
      </w:r>
      <w:r w:rsidRPr="01C358C6" w:rsidR="33894B6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 Throughout the Pharmacy Management application</w:t>
      </w:r>
    </w:p>
    <w:p w:rsidR="01C358C6" w:rsidP="01C358C6" w:rsidRDefault="01C358C6" w14:paraId="38D75881" w14:textId="372D2374">
      <w:pP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</w:p>
    <w:p w:rsidR="33894B6D" w:rsidP="01C358C6" w:rsidRDefault="33894B6D" w14:paraId="3174E0BD" w14:textId="40F1869B">
      <w:pP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  <w:r w:rsidRPr="01C358C6" w:rsidR="33894B6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This interface extends the Mongo Repository&lt; </w:t>
      </w:r>
      <w:r w:rsidRPr="01C358C6" w:rsidR="6FE2953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Medicine </w:t>
      </w:r>
      <w:r w:rsidRPr="01C358C6" w:rsidR="0D2EA4E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EO,</w:t>
      </w:r>
      <w:r w:rsidRPr="01C358C6" w:rsidR="33894B6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 </w:t>
      </w:r>
      <w:r w:rsidRPr="01C358C6" w:rsidR="566BAC1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Integer</w:t>
      </w:r>
      <w:r w:rsidRPr="01C358C6" w:rsidR="33894B6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&gt; class.</w:t>
      </w:r>
    </w:p>
    <w:p w:rsidR="01C358C6" w:rsidP="01C358C6" w:rsidRDefault="01C358C6" w14:paraId="045E56F0" w14:textId="2467B5C3">
      <w:pPr>
        <w:pStyle w:val="Normal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GB"/>
        </w:rPr>
      </w:pPr>
    </w:p>
    <w:p w:rsidR="34DEFB76" w:rsidP="01C358C6" w:rsidRDefault="34DEFB76" w14:paraId="32327537" w14:textId="1AE7E19D">
      <w:pPr>
        <w:pStyle w:val="Heading2"/>
        <w:keepNext w:val="1"/>
        <w:spacing w:before="240" w:after="6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Pr="01C358C6" w:rsidR="34DEFB76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DH-1-7</w:t>
      </w:r>
      <w:r w:rsidRPr="01C358C6" w:rsidR="34DEFB7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 </w:t>
      </w:r>
      <w:r w:rsidRPr="01C358C6" w:rsidR="717DAB8E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Medicine Service</w:t>
      </w:r>
    </w:p>
    <w:p w:rsidR="34DEFB76" w:rsidP="01C358C6" w:rsidRDefault="34DEFB76" w14:paraId="62E6D222" w14:textId="746016D8">
      <w:pPr>
        <w:spacing w:line="259" w:lineRule="auto"/>
        <w:ind w:firstLine="7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  <w:r w:rsidRPr="01C358C6" w:rsidR="34DEFB7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Inputs:</w:t>
      </w:r>
      <w:r w:rsidRPr="01C358C6" w:rsidR="34DEFB7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 </w:t>
      </w:r>
      <w:r w:rsidRPr="01C358C6" w:rsidR="34DEFB7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GB"/>
        </w:rPr>
        <w:t> </w:t>
      </w:r>
      <w:r w:rsidRPr="01C358C6" w:rsidR="34DEFB7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p</w:t>
      </w:r>
      <w:r w:rsidRPr="01C358C6" w:rsidR="0E8C1D6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ro</w:t>
      </w:r>
      <w:r w:rsidRPr="01C358C6" w:rsidR="34DEFB7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vide</w:t>
      </w:r>
      <w:r w:rsidRPr="01C358C6" w:rsidR="34DEFB7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 </w:t>
      </w:r>
      <w:r w:rsidRPr="01C358C6" w:rsidR="207E717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username</w:t>
      </w:r>
      <w:r w:rsidRPr="01C358C6" w:rsidR="207E717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,</w:t>
      </w:r>
      <w:r w:rsidRPr="01C358C6" w:rsidR="34DEFB7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 </w:t>
      </w:r>
      <w:r w:rsidRPr="01C358C6" w:rsidR="446549B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Medicine Details.</w:t>
      </w:r>
    </w:p>
    <w:p w:rsidR="34DEFB76" w:rsidP="01C358C6" w:rsidRDefault="34DEFB76" w14:paraId="32155D71" w14:textId="7D5BD30D">
      <w:pPr>
        <w:ind w:firstLine="7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  <w:r w:rsidRPr="01C358C6" w:rsidR="34DEFB7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Output:</w:t>
      </w:r>
      <w:r w:rsidRPr="01C358C6" w:rsidR="34DEFB7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 </w:t>
      </w:r>
      <w:r w:rsidRPr="01C358C6" w:rsidR="34DEFB7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GB"/>
        </w:rPr>
        <w:t> </w:t>
      </w:r>
      <w:r w:rsidRPr="01C358C6" w:rsidR="34DEFB7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Get </w:t>
      </w:r>
      <w:r w:rsidRPr="01C358C6" w:rsidR="59011FB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Medicine </w:t>
      </w:r>
      <w:r w:rsidRPr="01C358C6" w:rsidR="34DEFB7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object al</w:t>
      </w:r>
      <w:r w:rsidRPr="01C358C6" w:rsidR="173828C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l medicine related Data</w:t>
      </w:r>
    </w:p>
    <w:p w:rsidR="34DEFB76" w:rsidP="01C358C6" w:rsidRDefault="34DEFB76" w14:paraId="2829CE94" w14:textId="4E877EA3">
      <w:pPr>
        <w:ind w:firstLine="7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  <w:r w:rsidRPr="01C358C6" w:rsidR="34DEFB7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Scope:</w:t>
      </w:r>
      <w:r w:rsidRPr="01C358C6" w:rsidR="34DEFB7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 </w:t>
      </w:r>
      <w:r w:rsidRPr="01C358C6" w:rsidR="34DEFB7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GB"/>
        </w:rPr>
        <w:t> </w:t>
      </w:r>
      <w:r w:rsidRPr="01C358C6" w:rsidR="34DEFB7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Generic</w:t>
      </w:r>
    </w:p>
    <w:p w:rsidR="34DEFB76" w:rsidP="01C358C6" w:rsidRDefault="34DEFB76" w14:paraId="5943FCEB" w14:textId="04B89DB2">
      <w:pPr>
        <w:pStyle w:val="Heading2"/>
        <w:keepNext w:val="1"/>
        <w:spacing w:before="240" w:after="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Pr="01C358C6" w:rsidR="34DEFB76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DH-1-8</w:t>
      </w:r>
      <w:r w:rsidRPr="01C358C6" w:rsidR="34DEFB7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 </w:t>
      </w:r>
      <w:r w:rsidRPr="01C358C6" w:rsidR="45FAB9B9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Medicine Service </w:t>
      </w:r>
      <w:r w:rsidRPr="01C358C6" w:rsidR="45FAB9B9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Impl</w:t>
      </w:r>
    </w:p>
    <w:p w:rsidR="45FAB9B9" w:rsidP="01C358C6" w:rsidRDefault="45FAB9B9" w14:paraId="02B105B4" w14:textId="718C3F29">
      <w:pPr>
        <w:ind w:firstLine="7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  <w:r w:rsidRPr="01C358C6" w:rsidR="45FAB9B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Inputs:</w:t>
      </w:r>
      <w:r w:rsidRPr="01C358C6" w:rsidR="45FAB9B9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 </w:t>
      </w:r>
      <w:r w:rsidRPr="01C358C6" w:rsidR="45FAB9B9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GB"/>
        </w:rPr>
        <w:t> </w:t>
      </w:r>
      <w:r w:rsidRPr="01C358C6" w:rsidR="45FAB9B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The details in the medicines be created, </w:t>
      </w:r>
      <w:r w:rsidRPr="01C358C6" w:rsidR="45FAB9B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deleted</w:t>
      </w:r>
      <w:r w:rsidRPr="01C358C6" w:rsidR="45FAB9B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 &amp; updated.</w:t>
      </w:r>
    </w:p>
    <w:p w:rsidR="45FAB9B9" w:rsidP="01C358C6" w:rsidRDefault="45FAB9B9" w14:paraId="01BC193A" w14:textId="218A7EDF">
      <w:pPr>
        <w:pStyle w:val="Normal"/>
        <w:ind w:firstLine="7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  <w:r w:rsidRPr="01C358C6" w:rsidR="45FAB9B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Outputs:</w:t>
      </w:r>
      <w:r w:rsidRPr="01C358C6" w:rsidR="45FAB9B9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 </w:t>
      </w:r>
      <w:r w:rsidRPr="01C358C6" w:rsidR="45FAB9B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Gets all medicine details like medicine Id, Medicine Name, Medicine Description, </w:t>
      </w:r>
      <w:r>
        <w:tab/>
      </w:r>
      <w:r>
        <w:tab/>
      </w:r>
      <w:r w:rsidRPr="01C358C6" w:rsidR="45FAB9B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      medicine, Manufacturer Name, Stock Quantity, Unit Price, Expiry Date.</w:t>
      </w:r>
    </w:p>
    <w:p w:rsidR="45FAB9B9" w:rsidP="01C358C6" w:rsidRDefault="45FAB9B9" w14:paraId="07A3E4F4" w14:textId="5DE34EB5">
      <w:pPr>
        <w:ind w:firstLine="7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  <w:r w:rsidRPr="01C358C6" w:rsidR="45FAB9B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Scope:</w:t>
      </w:r>
      <w:r w:rsidRPr="01C358C6" w:rsidR="45FAB9B9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 </w:t>
      </w:r>
      <w:r w:rsidRPr="01C358C6" w:rsidR="45FAB9B9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GB"/>
        </w:rPr>
        <w:t> </w:t>
      </w:r>
      <w:r w:rsidRPr="01C358C6" w:rsidR="45FAB9B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Throughout the Pharmacy Management application</w:t>
      </w:r>
    </w:p>
    <w:p w:rsidR="01C358C6" w:rsidP="01C358C6" w:rsidRDefault="01C358C6" w14:paraId="77FF6B25" w14:textId="0718B74A">
      <w:pP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</w:p>
    <w:p w:rsidR="45FAB9B9" w:rsidP="01C358C6" w:rsidRDefault="45FAB9B9" w14:paraId="46D528E7" w14:textId="46210E9C">
      <w:pP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  <w:r w:rsidRPr="01C358C6" w:rsidR="45FAB9B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This class is a model class for the database collection </w:t>
      </w:r>
      <w:r w:rsidRPr="01C358C6" w:rsidR="64D5AE7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medicines</w:t>
      </w:r>
      <w:r w:rsidRPr="01C358C6" w:rsidR="45FAB9B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.</w:t>
      </w:r>
    </w:p>
    <w:p w:rsidR="01C358C6" w:rsidP="01C358C6" w:rsidRDefault="01C358C6" w14:paraId="6FBF83CE" w14:textId="0E88DE0E">
      <w:pPr>
        <w:pStyle w:val="Normal"/>
        <w:ind w:firstLine="7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</w:p>
    <w:p w:rsidR="34DEFB76" w:rsidP="01C358C6" w:rsidRDefault="34DEFB76" w14:paraId="511AF78C" w14:textId="0AB515B2">
      <w:pPr>
        <w:pStyle w:val="Heading2"/>
        <w:keepNext w:val="1"/>
        <w:spacing w:before="240" w:after="60" w:line="259" w:lineRule="auto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Pr="01C358C6" w:rsidR="34DEFB76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DH-1-9</w:t>
      </w:r>
      <w:r w:rsidRPr="01C358C6" w:rsidR="34DEFB7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 </w:t>
      </w:r>
      <w:r w:rsidRPr="01C358C6" w:rsidR="29DC7715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Home </w:t>
      </w:r>
      <w:r w:rsidRPr="01C358C6" w:rsidR="6788E888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Controller</w:t>
      </w:r>
    </w:p>
    <w:p w:rsidR="458C7BF4" w:rsidP="01C358C6" w:rsidRDefault="458C7BF4" w14:paraId="4E822E7A" w14:textId="2C0A7251">
      <w:pPr>
        <w:spacing w:line="259" w:lineRule="auto"/>
        <w:ind w:firstLine="7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  <w:r w:rsidRPr="01C358C6" w:rsidR="458C7BF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Inputs:</w:t>
      </w:r>
      <w:r w:rsidRPr="01C358C6" w:rsidR="458C7BF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 </w:t>
      </w:r>
      <w:r w:rsidRPr="01C358C6" w:rsidR="458C7BF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GB"/>
        </w:rPr>
        <w:t> </w:t>
      </w:r>
      <w:r w:rsidRPr="01C358C6" w:rsidR="458C7BF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Giving the data </w:t>
      </w:r>
      <w:r w:rsidRPr="01C358C6" w:rsidR="1065DF4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medicine </w:t>
      </w:r>
      <w:r w:rsidRPr="01C358C6" w:rsidR="458C7BF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EO Object</w:t>
      </w:r>
    </w:p>
    <w:p w:rsidR="458C7BF4" w:rsidP="01C358C6" w:rsidRDefault="458C7BF4" w14:paraId="5344F699" w14:textId="6612126B">
      <w:pPr>
        <w:ind w:firstLine="7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  <w:r w:rsidRPr="01C358C6" w:rsidR="458C7BF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Output:</w:t>
      </w:r>
      <w:r w:rsidRPr="01C358C6" w:rsidR="458C7BF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 </w:t>
      </w:r>
      <w:r w:rsidRPr="01C358C6" w:rsidR="458C7BF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GB"/>
        </w:rPr>
        <w:t> </w:t>
      </w:r>
      <w:r w:rsidRPr="01C358C6" w:rsidR="458C7BF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Get the details </w:t>
      </w:r>
      <w:r w:rsidRPr="01C358C6" w:rsidR="54612A7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of List of medicines</w:t>
      </w:r>
    </w:p>
    <w:p w:rsidR="458C7BF4" w:rsidP="01C358C6" w:rsidRDefault="458C7BF4" w14:paraId="04EA86BF" w14:textId="71667971">
      <w:pPr>
        <w:ind w:firstLine="7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  <w:r w:rsidRPr="01C358C6" w:rsidR="458C7BF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Scope:</w:t>
      </w:r>
      <w:r w:rsidRPr="01C358C6" w:rsidR="458C7BF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 </w:t>
      </w:r>
      <w:r w:rsidRPr="01C358C6" w:rsidR="458C7BF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GB"/>
        </w:rPr>
        <w:t> </w:t>
      </w:r>
      <w:r w:rsidRPr="01C358C6" w:rsidR="458C7BF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This class is used for mapping the URL with respect to </w:t>
      </w:r>
      <w:r w:rsidRPr="01C358C6" w:rsidR="6F07E5F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medicine CRUD </w:t>
      </w:r>
      <w:r w:rsidRPr="01C358C6" w:rsidR="458C7BF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operations.</w:t>
      </w:r>
    </w:p>
    <w:p w:rsidR="01C358C6" w:rsidP="01C358C6" w:rsidRDefault="01C358C6" w14:paraId="6301E71F" w14:textId="69B43BC3">
      <w:pPr>
        <w:pStyle w:val="Normal"/>
        <w:ind w:firstLine="7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</w:p>
    <w:p w:rsidR="0019459D" w:rsidP="01C358C6" w:rsidRDefault="0019459D" w14:paraId="296CED14" w14:textId="5423CC4B">
      <w:pPr>
        <w:pStyle w:val="Heading2"/>
        <w:keepNext w:val="1"/>
        <w:spacing w:before="240" w:after="60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Pr="01C358C6" w:rsidR="0019459D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DH-1-10</w:t>
      </w:r>
      <w:r w:rsidRPr="01C358C6" w:rsidR="0019459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 </w:t>
      </w:r>
      <w:r w:rsidRPr="01C358C6" w:rsidR="173B3E59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Discounted</w:t>
      </w:r>
      <w:r w:rsidRPr="01C358C6" w:rsidR="173B3E59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 </w:t>
      </w:r>
      <w:r w:rsidRPr="01C358C6" w:rsidR="0019459D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Medicine EO</w:t>
      </w:r>
    </w:p>
    <w:p w:rsidR="01C358C6" w:rsidP="01C358C6" w:rsidRDefault="01C358C6" w14:paraId="78922177" w14:textId="5B4A70E8">
      <w:pP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GB"/>
        </w:rPr>
      </w:pPr>
    </w:p>
    <w:p w:rsidR="0019459D" w:rsidP="01C358C6" w:rsidRDefault="0019459D" w14:paraId="43F568A2" w14:textId="5A372ED2">
      <w:pPr>
        <w:ind w:firstLine="7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  <w:r w:rsidRPr="01C358C6" w:rsidR="0019459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Inputs:</w:t>
      </w:r>
      <w:r w:rsidRPr="01C358C6" w:rsidR="0019459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 </w:t>
      </w:r>
      <w:r w:rsidRPr="01C358C6" w:rsidR="0019459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GB"/>
        </w:rPr>
        <w:t> </w:t>
      </w:r>
      <w:r w:rsidRPr="01C358C6" w:rsidR="0019459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Giving the inputs as of medicine Id, Medicine Name, Medicine Description, </w:t>
      </w:r>
      <w:r>
        <w:tab/>
      </w:r>
      <w:r>
        <w:tab/>
      </w:r>
      <w:r w:rsidRPr="01C358C6" w:rsidR="0019459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      medicine, Manufacturer Name, Stock Quantity, Unit Price, </w:t>
      </w:r>
      <w:r w:rsidRPr="01C358C6" w:rsidR="4BE7EEE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Discounted Price </w:t>
      </w:r>
      <w:r w:rsidRPr="01C358C6" w:rsidR="0019459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Expiry Date.</w:t>
      </w:r>
    </w:p>
    <w:p w:rsidR="0019459D" w:rsidP="01C358C6" w:rsidRDefault="0019459D" w14:paraId="1E894140" w14:textId="2E88B132">
      <w:pPr>
        <w:ind w:left="720" w:firstLine="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  <w:r w:rsidRPr="01C358C6" w:rsidR="0019459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Outputs:</w:t>
      </w:r>
      <w:r w:rsidRPr="01C358C6" w:rsidR="0019459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 </w:t>
      </w:r>
      <w:r w:rsidRPr="01C358C6" w:rsidR="0019459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Get the details of medicines from Medicines collection.</w:t>
      </w:r>
    </w:p>
    <w:p w:rsidR="01C358C6" w:rsidP="01C358C6" w:rsidRDefault="01C358C6" w14:paraId="4B6CC91B" w14:textId="5DD9F28E">
      <w:pPr>
        <w:ind w:firstLine="7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</w:p>
    <w:p w:rsidR="0019459D" w:rsidP="01C358C6" w:rsidRDefault="0019459D" w14:paraId="3FABDE34" w14:textId="193C4CE2">
      <w:pPr>
        <w:ind w:firstLine="7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  <w:r w:rsidRPr="01C358C6" w:rsidR="0019459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Scope:</w:t>
      </w:r>
      <w:r w:rsidRPr="01C358C6" w:rsidR="0019459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 </w:t>
      </w:r>
      <w:r w:rsidRPr="01C358C6" w:rsidR="0019459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GB"/>
        </w:rPr>
        <w:t> </w:t>
      </w:r>
      <w:r w:rsidRPr="01C358C6" w:rsidR="0019459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Throughout the Pharmacy Management application</w:t>
      </w:r>
    </w:p>
    <w:p w:rsidR="01C358C6" w:rsidP="01C358C6" w:rsidRDefault="01C358C6" w14:paraId="1312213B" w14:textId="372D2374">
      <w:pP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</w:p>
    <w:p w:rsidR="01C358C6" w:rsidP="01C358C6" w:rsidRDefault="01C358C6" w14:paraId="0E7B4C19" w14:textId="58664C32">
      <w:pP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9"/>
          <w:szCs w:val="19"/>
          <w:lang w:val="en-GB"/>
        </w:rPr>
      </w:pPr>
    </w:p>
    <w:p w:rsidR="0019459D" w:rsidP="01C358C6" w:rsidRDefault="0019459D" w14:paraId="4E7D40A4" w14:textId="573A75AD">
      <w:pPr>
        <w:pStyle w:val="Heading2"/>
        <w:keepNext w:val="1"/>
        <w:spacing w:before="240" w:after="60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Pr="01C358C6" w:rsidR="0019459D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DH-1-</w:t>
      </w:r>
      <w:r w:rsidRPr="01C358C6" w:rsidR="62D21CCB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11 </w:t>
      </w:r>
      <w:r w:rsidRPr="01C358C6" w:rsidR="6107B19C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Discounted Medicine</w:t>
      </w:r>
      <w:r w:rsidRPr="01C358C6" w:rsidR="0019459D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 Repository</w:t>
      </w:r>
    </w:p>
    <w:p w:rsidR="0019459D" w:rsidP="01C358C6" w:rsidRDefault="0019459D" w14:paraId="5ACC64F2" w14:textId="42B91ADB">
      <w:pPr>
        <w:pStyle w:val="Normal"/>
        <w:ind w:firstLine="720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GB"/>
        </w:rPr>
      </w:pPr>
      <w:r w:rsidRPr="01C358C6" w:rsidR="0019459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Inputs:</w:t>
      </w:r>
      <w:r w:rsidRPr="01C358C6" w:rsidR="0019459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 </w:t>
      </w:r>
      <w:r w:rsidRPr="01C358C6" w:rsidR="0019459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GB"/>
        </w:rPr>
        <w:t> </w:t>
      </w:r>
      <w:r w:rsidRPr="01C358C6" w:rsidR="0019459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Giving the medicine Id, Medicine Name, Medicine Description, </w:t>
      </w:r>
      <w:r>
        <w:tab/>
      </w:r>
      <w:r>
        <w:tab/>
      </w:r>
      <w:r w:rsidRPr="01C358C6" w:rsidR="0019459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              </w:t>
      </w:r>
      <w:r>
        <w:tab/>
      </w:r>
      <w:r>
        <w:tab/>
      </w:r>
      <w:r>
        <w:tab/>
      </w:r>
      <w:r w:rsidRPr="01C358C6" w:rsidR="0019459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medicine, Manufacturer Name, Stock Quantity, Unit </w:t>
      </w:r>
      <w:r w:rsidRPr="01C358C6" w:rsidR="132CEA9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Price, Discounted Price</w:t>
      </w:r>
      <w:r w:rsidRPr="01C358C6" w:rsidR="0019459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 </w:t>
      </w:r>
      <w:r>
        <w:tab/>
      </w:r>
      <w:r>
        <w:tab/>
      </w:r>
      <w:r w:rsidRPr="01C358C6" w:rsidR="2F16CF3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     </w:t>
      </w:r>
      <w:r w:rsidRPr="01C358C6" w:rsidR="0019459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Expiry Date.</w:t>
      </w:r>
      <w:r w:rsidRPr="01C358C6" w:rsidR="0019459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GB"/>
        </w:rPr>
        <w:t xml:space="preserve">  </w:t>
      </w:r>
    </w:p>
    <w:p w:rsidR="0019459D" w:rsidP="01C358C6" w:rsidRDefault="0019459D" w14:paraId="02D3818F" w14:textId="4CA8D308">
      <w:pPr>
        <w:pStyle w:val="Normal"/>
        <w:ind w:firstLine="72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  <w:r w:rsidRPr="01C358C6" w:rsidR="0019459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Outputs:</w:t>
      </w:r>
      <w:r w:rsidRPr="01C358C6" w:rsidR="0019459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 </w:t>
      </w:r>
      <w:r w:rsidRPr="01C358C6" w:rsidR="0019459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 Get the details of medicines from Medicines collection</w:t>
      </w:r>
    </w:p>
    <w:p w:rsidR="0019459D" w:rsidP="01C358C6" w:rsidRDefault="0019459D" w14:paraId="1D7439D4" w14:textId="4948AF59">
      <w:pPr>
        <w:pStyle w:val="Normal"/>
        <w:ind w:firstLine="72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  <w:r w:rsidRPr="01C358C6" w:rsidR="0019459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Scope:</w:t>
      </w:r>
      <w:r w:rsidRPr="01C358C6" w:rsidR="0019459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 </w:t>
      </w:r>
      <w:r w:rsidRPr="01C358C6" w:rsidR="0019459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GB"/>
        </w:rPr>
        <w:t> </w:t>
      </w:r>
      <w:r w:rsidRPr="01C358C6" w:rsidR="0019459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 Throughout the Pharmacy Management application</w:t>
      </w:r>
    </w:p>
    <w:p w:rsidR="01C358C6" w:rsidP="01C358C6" w:rsidRDefault="01C358C6" w14:paraId="4368A2CB" w14:textId="372D2374">
      <w:pP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</w:p>
    <w:p w:rsidR="0019459D" w:rsidP="01C358C6" w:rsidRDefault="0019459D" w14:paraId="41DCE01F" w14:textId="4032A684">
      <w:pPr>
        <w:pStyle w:val="Normal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  <w:r w:rsidRPr="01C358C6" w:rsidR="0019459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This interface extends the Mongo Repository&lt; </w:t>
      </w:r>
      <w:r w:rsidRPr="01C358C6" w:rsidR="483C95C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Discounted </w:t>
      </w:r>
      <w:r w:rsidRPr="01C358C6" w:rsidR="0019459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Medicine EO, Integer&gt; class.</w:t>
      </w:r>
    </w:p>
    <w:p w:rsidR="01C358C6" w:rsidP="01C358C6" w:rsidRDefault="01C358C6" w14:paraId="762820B4" w14:textId="2467B5C3">
      <w:pPr>
        <w:pStyle w:val="Normal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GB"/>
        </w:rPr>
      </w:pPr>
    </w:p>
    <w:p w:rsidR="0019459D" w:rsidP="01C358C6" w:rsidRDefault="0019459D" w14:paraId="2FCC4A7F" w14:textId="0EF5859C">
      <w:pPr>
        <w:pStyle w:val="Heading2"/>
        <w:keepNext w:val="1"/>
        <w:spacing w:before="240" w:after="6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Pr="01C358C6" w:rsidR="0019459D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DH-1-12</w:t>
      </w:r>
      <w:r w:rsidRPr="01C358C6" w:rsidR="0019459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 </w:t>
      </w:r>
      <w:r w:rsidRPr="01C358C6" w:rsidR="3959874B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Discounted</w:t>
      </w:r>
      <w:r w:rsidRPr="01C358C6" w:rsidR="3959874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 </w:t>
      </w:r>
      <w:r w:rsidRPr="01C358C6" w:rsidR="0019459D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Medicine Service</w:t>
      </w:r>
    </w:p>
    <w:p w:rsidR="0019459D" w:rsidP="01C358C6" w:rsidRDefault="0019459D" w14:paraId="4C2E88BA" w14:textId="631F5ADA">
      <w:pPr>
        <w:spacing w:line="259" w:lineRule="auto"/>
        <w:ind w:firstLine="7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  <w:r w:rsidRPr="01C358C6" w:rsidR="0019459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Inputs:</w:t>
      </w:r>
      <w:r w:rsidRPr="01C358C6" w:rsidR="0019459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 </w:t>
      </w:r>
      <w:r w:rsidRPr="01C358C6" w:rsidR="0019459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GB"/>
        </w:rPr>
        <w:t> </w:t>
      </w:r>
      <w:r w:rsidRPr="01C358C6" w:rsidR="0019459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provide</w:t>
      </w:r>
      <w:r w:rsidRPr="01C358C6" w:rsidR="0019459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 </w:t>
      </w:r>
      <w:r w:rsidRPr="01C358C6" w:rsidR="1701E5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username, medicine Details.</w:t>
      </w:r>
    </w:p>
    <w:p w:rsidR="0019459D" w:rsidP="01C358C6" w:rsidRDefault="0019459D" w14:paraId="0E1B3BC1" w14:textId="7D5BD30D">
      <w:pPr>
        <w:ind w:firstLine="7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  <w:r w:rsidRPr="01C358C6" w:rsidR="0019459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Output:</w:t>
      </w:r>
      <w:r w:rsidRPr="01C358C6" w:rsidR="0019459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 </w:t>
      </w:r>
      <w:r w:rsidRPr="01C358C6" w:rsidR="0019459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GB"/>
        </w:rPr>
        <w:t> </w:t>
      </w:r>
      <w:r w:rsidRPr="01C358C6" w:rsidR="0019459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Get Medicine object all medicine related Data</w:t>
      </w:r>
    </w:p>
    <w:p w:rsidR="0019459D" w:rsidP="01C358C6" w:rsidRDefault="0019459D" w14:paraId="0ED8F299" w14:textId="4E877EA3">
      <w:pPr>
        <w:ind w:firstLine="7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  <w:r w:rsidRPr="01C358C6" w:rsidR="0019459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Scope:</w:t>
      </w:r>
      <w:r w:rsidRPr="01C358C6" w:rsidR="0019459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 </w:t>
      </w:r>
      <w:r w:rsidRPr="01C358C6" w:rsidR="0019459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GB"/>
        </w:rPr>
        <w:t> </w:t>
      </w:r>
      <w:r w:rsidRPr="01C358C6" w:rsidR="0019459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Generic</w:t>
      </w:r>
    </w:p>
    <w:p w:rsidR="0019459D" w:rsidP="01C358C6" w:rsidRDefault="0019459D" w14:paraId="45E51D44" w14:textId="42A28389">
      <w:pPr>
        <w:pStyle w:val="Heading2"/>
        <w:keepNext w:val="1"/>
        <w:spacing w:before="240" w:after="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Pr="01C358C6" w:rsidR="0019459D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DH-1-</w:t>
      </w:r>
      <w:r w:rsidRPr="01C358C6" w:rsidR="0A0869AA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13 </w:t>
      </w:r>
      <w:r w:rsidRPr="01C358C6" w:rsidR="1549E104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Discounted Medicine</w:t>
      </w:r>
      <w:r w:rsidRPr="01C358C6" w:rsidR="0019459D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 Service </w:t>
      </w:r>
      <w:r w:rsidRPr="01C358C6" w:rsidR="0019459D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Impl</w:t>
      </w:r>
    </w:p>
    <w:p w:rsidR="0019459D" w:rsidP="01C358C6" w:rsidRDefault="0019459D" w14:paraId="2D859072" w14:textId="718C3F29">
      <w:pPr>
        <w:ind w:firstLine="7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  <w:r w:rsidRPr="01C358C6" w:rsidR="0019459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Inputs:</w:t>
      </w:r>
      <w:r w:rsidRPr="01C358C6" w:rsidR="0019459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 </w:t>
      </w:r>
      <w:r w:rsidRPr="01C358C6" w:rsidR="0019459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GB"/>
        </w:rPr>
        <w:t> </w:t>
      </w:r>
      <w:r w:rsidRPr="01C358C6" w:rsidR="0019459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The details in the medicines be created, deleted &amp; updated.</w:t>
      </w:r>
    </w:p>
    <w:p w:rsidR="0019459D" w:rsidP="01C358C6" w:rsidRDefault="0019459D" w14:paraId="27FE5A67" w14:textId="0CC8BCF8">
      <w:pPr>
        <w:pStyle w:val="Normal"/>
        <w:ind w:firstLine="7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  <w:r w:rsidRPr="01C358C6" w:rsidR="0019459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Outputs:</w:t>
      </w:r>
      <w:r w:rsidRPr="01C358C6" w:rsidR="0019459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 </w:t>
      </w:r>
      <w:r w:rsidRPr="01C358C6" w:rsidR="0019459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Gets all medicine details like medicine Id, Medicine Name, Medicine Description, </w:t>
      </w:r>
      <w:r>
        <w:tab/>
      </w:r>
      <w:r>
        <w:tab/>
      </w:r>
      <w:r w:rsidRPr="01C358C6" w:rsidR="0019459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      medicine, Manufacturer Name, Stock Quantity, Unit Price,</w:t>
      </w:r>
      <w:r w:rsidRPr="01C358C6" w:rsidR="22FD91E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 </w:t>
      </w:r>
      <w:r w:rsidRPr="01C358C6" w:rsidR="69AF024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Discounted price</w:t>
      </w:r>
      <w:r w:rsidRPr="01C358C6" w:rsidR="0019459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 </w:t>
      </w:r>
      <w:r>
        <w:tab/>
      </w:r>
      <w:r>
        <w:tab/>
      </w:r>
      <w:r>
        <w:tab/>
      </w:r>
      <w:r w:rsidRPr="01C358C6" w:rsidR="7008473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      </w:t>
      </w:r>
      <w:r w:rsidRPr="01C358C6" w:rsidR="0019459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E</w:t>
      </w:r>
      <w:r w:rsidRPr="01C358C6" w:rsidR="0019459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xpiry Date.</w:t>
      </w:r>
    </w:p>
    <w:p w:rsidR="0019459D" w:rsidP="01C358C6" w:rsidRDefault="0019459D" w14:paraId="710796AE" w14:textId="5DE34EB5">
      <w:pPr>
        <w:ind w:firstLine="7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  <w:r w:rsidRPr="01C358C6" w:rsidR="0019459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Scope:</w:t>
      </w:r>
      <w:r w:rsidRPr="01C358C6" w:rsidR="0019459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 </w:t>
      </w:r>
      <w:r w:rsidRPr="01C358C6" w:rsidR="0019459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GB"/>
        </w:rPr>
        <w:t> </w:t>
      </w:r>
      <w:r w:rsidRPr="01C358C6" w:rsidR="0019459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Throughout the Pharmacy Management application</w:t>
      </w:r>
    </w:p>
    <w:p w:rsidR="01C358C6" w:rsidP="01C358C6" w:rsidRDefault="01C358C6" w14:paraId="3B2539E5" w14:textId="0718B74A">
      <w:pP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</w:p>
    <w:p w:rsidR="0019459D" w:rsidP="01C358C6" w:rsidRDefault="0019459D" w14:paraId="1D9313D0" w14:textId="30B10613">
      <w:pP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  <w:r w:rsidRPr="01C358C6" w:rsidR="0019459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This class is a model class for the database collection </w:t>
      </w:r>
      <w:r w:rsidRPr="01C358C6" w:rsidR="540602F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Discounted </w:t>
      </w:r>
      <w:r w:rsidRPr="01C358C6" w:rsidR="0019459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medicines.</w:t>
      </w:r>
    </w:p>
    <w:p w:rsidR="01C358C6" w:rsidP="01C358C6" w:rsidRDefault="01C358C6" w14:paraId="3007FF76" w14:textId="0E88DE0E">
      <w:pPr>
        <w:pStyle w:val="Normal"/>
        <w:ind w:firstLine="7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</w:p>
    <w:p w:rsidR="0019459D" w:rsidP="01C358C6" w:rsidRDefault="0019459D" w14:paraId="1D85CDD3" w14:textId="6D0A99C9">
      <w:pPr>
        <w:pStyle w:val="Heading2"/>
        <w:keepNext w:val="1"/>
        <w:spacing w:before="240" w:after="60" w:line="259" w:lineRule="auto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Pr="01C358C6" w:rsidR="0019459D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DH-1-14</w:t>
      </w:r>
      <w:r w:rsidRPr="01C358C6" w:rsidR="0019459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 </w:t>
      </w:r>
      <w:r w:rsidRPr="01C358C6" w:rsidR="0019459D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Home </w:t>
      </w:r>
      <w:r w:rsidRPr="01C358C6" w:rsidR="0019459D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Controller</w:t>
      </w:r>
    </w:p>
    <w:p w:rsidR="0019459D" w:rsidP="01C358C6" w:rsidRDefault="0019459D" w14:paraId="5AAA2544" w14:textId="5406A693">
      <w:pPr>
        <w:spacing w:line="259" w:lineRule="auto"/>
        <w:ind w:firstLine="7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  <w:r w:rsidRPr="01C358C6" w:rsidR="0019459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Inputs:</w:t>
      </w:r>
      <w:r w:rsidRPr="01C358C6" w:rsidR="0019459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 </w:t>
      </w:r>
      <w:r w:rsidRPr="01C358C6" w:rsidR="0019459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GB"/>
        </w:rPr>
        <w:t> </w:t>
      </w:r>
      <w:r w:rsidRPr="01C358C6" w:rsidR="0019459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Giving the data </w:t>
      </w:r>
      <w:r w:rsidRPr="01C358C6" w:rsidR="007AE49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Discounted </w:t>
      </w:r>
      <w:r w:rsidRPr="01C358C6" w:rsidR="0019459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medicine</w:t>
      </w:r>
      <w:r w:rsidRPr="01C358C6" w:rsidR="2E0FE7E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s</w:t>
      </w:r>
      <w:r w:rsidRPr="01C358C6" w:rsidR="0019459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 EO Object</w:t>
      </w:r>
    </w:p>
    <w:p w:rsidR="0019459D" w:rsidP="01C358C6" w:rsidRDefault="0019459D" w14:paraId="0A280E65" w14:textId="6612126B">
      <w:pPr>
        <w:ind w:firstLine="7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  <w:r w:rsidRPr="01C358C6" w:rsidR="0019459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Output:</w:t>
      </w:r>
      <w:r w:rsidRPr="01C358C6" w:rsidR="0019459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 </w:t>
      </w:r>
      <w:r w:rsidRPr="01C358C6" w:rsidR="0019459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GB"/>
        </w:rPr>
        <w:t> </w:t>
      </w:r>
      <w:r w:rsidRPr="01C358C6" w:rsidR="0019459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Get the details of List of medicines</w:t>
      </w:r>
    </w:p>
    <w:p w:rsidR="0019459D" w:rsidP="01C358C6" w:rsidRDefault="0019459D" w14:paraId="42261085" w14:textId="71667971">
      <w:pPr>
        <w:ind w:firstLine="7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  <w:r w:rsidRPr="01C358C6" w:rsidR="0019459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Scope:</w:t>
      </w:r>
      <w:r w:rsidRPr="01C358C6" w:rsidR="0019459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 </w:t>
      </w:r>
      <w:r w:rsidRPr="01C358C6" w:rsidR="0019459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GB"/>
        </w:rPr>
        <w:t> </w:t>
      </w:r>
      <w:r w:rsidRPr="01C358C6" w:rsidR="0019459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This class is used for mapping the URL with respect to medicine CRUD operations.</w:t>
      </w:r>
    </w:p>
    <w:p w:rsidR="01C358C6" w:rsidP="01C358C6" w:rsidRDefault="01C358C6" w14:paraId="58603502" w14:textId="40797137">
      <w:pPr>
        <w:pStyle w:val="Normal"/>
        <w:ind w:firstLine="7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</w:p>
    <w:p w:rsidR="01C358C6" w:rsidP="01C358C6" w:rsidRDefault="01C358C6" w14:paraId="5F1BB533" w14:textId="734D1038">
      <w:pPr>
        <w:pStyle w:val="Normal"/>
        <w:ind w:firstLine="7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GB"/>
        </w:rPr>
      </w:pPr>
    </w:p>
    <w:p w:rsidR="34DEFB76" w:rsidP="01C358C6" w:rsidRDefault="34DEFB76" w14:paraId="55DE0AF4" w14:textId="3425ACA4">
      <w:pPr>
        <w:pStyle w:val="Heading2"/>
        <w:keepNext w:val="1"/>
        <w:spacing w:before="240" w:after="60" w:line="259" w:lineRule="auto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Pr="01C358C6" w:rsidR="34DEFB76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DH-</w:t>
      </w:r>
      <w:r w:rsidRPr="01C358C6" w:rsidR="34DEFB76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1</w:t>
      </w:r>
      <w:r w:rsidRPr="01C358C6" w:rsidR="34DEFB76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-1</w:t>
      </w:r>
      <w:r w:rsidRPr="01C358C6" w:rsidR="50BDBC67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5</w:t>
      </w:r>
      <w:r w:rsidRPr="01C358C6" w:rsidR="34DEFB7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 </w:t>
      </w:r>
      <w:r w:rsidRPr="01C358C6" w:rsidR="218892BA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Report Generation</w:t>
      </w:r>
      <w:r w:rsidRPr="01C358C6" w:rsidR="218892B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 </w:t>
      </w:r>
      <w:r w:rsidRPr="01C358C6" w:rsidR="03DF0A5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EO</w:t>
      </w:r>
    </w:p>
    <w:p w:rsidR="34DEFB76" w:rsidP="01C358C6" w:rsidRDefault="34DEFB76" w14:paraId="57719E6D" w14:textId="30FDDF39">
      <w:pPr>
        <w:spacing w:line="259" w:lineRule="auto"/>
        <w:ind w:firstLine="7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  <w:r w:rsidRPr="01C358C6" w:rsidR="34DEFB7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inputs:</w:t>
      </w:r>
      <w:r w:rsidRPr="01C358C6" w:rsidR="19E28EA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 </w:t>
      </w:r>
      <w:r w:rsidRPr="01C358C6" w:rsidR="34DEFB7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Set the details of </w:t>
      </w:r>
      <w:r w:rsidRPr="01C358C6" w:rsidR="5FCD573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Order </w:t>
      </w:r>
      <w:r w:rsidRPr="01C358C6" w:rsidR="34DEFB7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Details like </w:t>
      </w:r>
      <w:r w:rsidRPr="01C358C6" w:rsidR="7092C8D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order Id, Medicine Name, Quantity, Date of </w:t>
      </w:r>
      <w:r>
        <w:tab/>
      </w:r>
      <w:r>
        <w:tab/>
      </w:r>
      <w:r>
        <w:tab/>
      </w:r>
      <w:r w:rsidRPr="01C358C6" w:rsidR="7092C8D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Delivery.</w:t>
      </w:r>
    </w:p>
    <w:p w:rsidR="4BE1EBC0" w:rsidP="01C358C6" w:rsidRDefault="4BE1EBC0" w14:paraId="30529439" w14:textId="4D2B4F4A">
      <w:pPr>
        <w:pStyle w:val="Normal"/>
        <w:spacing w:line="259" w:lineRule="auto"/>
        <w:ind w:firstLine="7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  <w:r w:rsidRPr="01C358C6" w:rsidR="4BE1EBC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Output: Get</w:t>
      </w:r>
      <w:r w:rsidRPr="01C358C6" w:rsidR="34DEFB7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 the details of </w:t>
      </w:r>
      <w:r w:rsidRPr="01C358C6" w:rsidR="1C81652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order </w:t>
      </w:r>
      <w:r w:rsidRPr="01C358C6" w:rsidR="34DEFB7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like owner </w:t>
      </w:r>
      <w:r w:rsidRPr="01C358C6" w:rsidR="38BF389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order Id, Medicine Name, Quantity, Date of </w:t>
      </w:r>
      <w:r>
        <w:tab/>
      </w:r>
      <w:r>
        <w:tab/>
      </w:r>
      <w:r>
        <w:tab/>
      </w:r>
      <w:r w:rsidRPr="01C358C6" w:rsidR="38BF389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Delivery.</w:t>
      </w:r>
    </w:p>
    <w:p w:rsidR="3D4CF35B" w:rsidP="01C358C6" w:rsidRDefault="3D4CF35B" w14:paraId="7456098A" w14:textId="19DF7FC1">
      <w:pPr>
        <w:ind w:firstLine="7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  <w:r w:rsidRPr="01C358C6" w:rsidR="3D4CF35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Scope: This</w:t>
      </w:r>
      <w:r w:rsidRPr="01C358C6" w:rsidR="34DEFB7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 class is used throughout the </w:t>
      </w:r>
      <w:r w:rsidRPr="01C358C6" w:rsidR="245EFF4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Admin Module</w:t>
      </w:r>
    </w:p>
    <w:p w:rsidR="01C358C6" w:rsidP="01C358C6" w:rsidRDefault="01C358C6" w14:paraId="45D9FAD1" w14:textId="3377D9F9">
      <w:pPr>
        <w:ind w:firstLine="7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GB"/>
        </w:rPr>
      </w:pPr>
    </w:p>
    <w:p w:rsidR="01C358C6" w:rsidP="01C358C6" w:rsidRDefault="01C358C6" w14:paraId="45DA9797" w14:textId="26564F0D">
      <w:pP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GB"/>
        </w:rPr>
      </w:pPr>
    </w:p>
    <w:p w:rsidR="34DEFB76" w:rsidP="01C358C6" w:rsidRDefault="34DEFB76" w14:paraId="47738F6F" w14:textId="66188E54">
      <w:pPr>
        <w:pStyle w:val="Heading2"/>
        <w:keepNext w:val="1"/>
        <w:spacing w:before="240" w:after="60" w:line="259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  <w:r w:rsidRPr="01C358C6" w:rsidR="34DEFB76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DH-</w:t>
      </w:r>
      <w:r w:rsidRPr="01C358C6" w:rsidR="34DEFB76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1</w:t>
      </w:r>
      <w:r w:rsidRPr="01C358C6" w:rsidR="34DEFB76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-</w:t>
      </w:r>
      <w:r w:rsidRPr="01C358C6" w:rsidR="34DEFB76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1</w:t>
      </w:r>
      <w:r w:rsidRPr="01C358C6" w:rsidR="24BDBAE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6</w:t>
      </w:r>
      <w:r w:rsidRPr="01C358C6" w:rsidR="34DEFB7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 </w:t>
      </w:r>
      <w:r w:rsidRPr="01C358C6" w:rsidR="6C448929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Report Generation Service </w:t>
      </w:r>
    </w:p>
    <w:p w:rsidR="1E8BA7F3" w:rsidP="01C358C6" w:rsidRDefault="1E8BA7F3" w14:paraId="6A6B9FBD" w14:textId="127B14EE">
      <w:pPr>
        <w:spacing w:line="259" w:lineRule="auto"/>
        <w:ind w:firstLine="7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  <w:r w:rsidRPr="01C358C6" w:rsidR="1E8BA7F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Inputs:</w:t>
      </w:r>
      <w:r w:rsidRPr="01C358C6" w:rsidR="1E8BA7F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 </w:t>
      </w:r>
      <w:r w:rsidRPr="01C358C6" w:rsidR="1E8BA7F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GB"/>
        </w:rPr>
        <w:t> </w:t>
      </w:r>
      <w:r w:rsidRPr="01C358C6" w:rsidR="1E8BA7F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provide</w:t>
      </w:r>
      <w:r w:rsidRPr="01C358C6" w:rsidR="1E8BA7F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 all information </w:t>
      </w:r>
      <w:r w:rsidRPr="01C358C6" w:rsidR="697987C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about Order</w:t>
      </w:r>
      <w:r w:rsidRPr="01C358C6" w:rsidR="1E8BA7F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 Details.</w:t>
      </w:r>
    </w:p>
    <w:p w:rsidR="1E8BA7F3" w:rsidP="01C358C6" w:rsidRDefault="1E8BA7F3" w14:paraId="263F6DDA" w14:textId="16125C47">
      <w:pPr>
        <w:ind w:firstLine="7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  <w:r w:rsidRPr="01C358C6" w:rsidR="1E8BA7F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Output:</w:t>
      </w:r>
      <w:r w:rsidRPr="01C358C6" w:rsidR="1E8BA7F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 </w:t>
      </w:r>
      <w:r w:rsidRPr="01C358C6" w:rsidR="1E8BA7F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GB"/>
        </w:rPr>
        <w:t> </w:t>
      </w:r>
      <w:r w:rsidRPr="01C358C6" w:rsidR="1E8BA7F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Get </w:t>
      </w:r>
      <w:r w:rsidRPr="01C358C6" w:rsidR="00400AE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List of Order Objects and List of related Data.</w:t>
      </w:r>
    </w:p>
    <w:p w:rsidR="1E8BA7F3" w:rsidP="01C358C6" w:rsidRDefault="1E8BA7F3" w14:paraId="736DFC79" w14:textId="46178AAA">
      <w:pPr>
        <w:ind w:firstLine="7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  <w:r w:rsidRPr="01C358C6" w:rsidR="1E8BA7F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Scope:</w:t>
      </w:r>
      <w:r w:rsidRPr="01C358C6" w:rsidR="1E8BA7F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 </w:t>
      </w:r>
      <w:r w:rsidRPr="01C358C6" w:rsidR="1E8BA7F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GB"/>
        </w:rPr>
        <w:t> </w:t>
      </w:r>
      <w:r w:rsidRPr="01C358C6" w:rsidR="1E8BA7F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GB"/>
        </w:rPr>
        <w:t>Throughout the</w:t>
      </w:r>
      <w:r w:rsidRPr="01C358C6" w:rsidR="1E8BA7F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GB"/>
        </w:rPr>
        <w:t xml:space="preserve"> Admin Module</w:t>
      </w:r>
    </w:p>
    <w:p w:rsidR="01C358C6" w:rsidP="01C358C6" w:rsidRDefault="01C358C6" w14:paraId="58FF90DC" w14:textId="7DF0F91C">
      <w:pPr>
        <w:pStyle w:val="Normal"/>
        <w:ind w:firstLine="7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</w:p>
    <w:p w:rsidR="01C358C6" w:rsidP="01C358C6" w:rsidRDefault="01C358C6" w14:paraId="55F35080" w14:textId="2725EDEE">
      <w:pPr>
        <w:ind w:firstLine="7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GB"/>
        </w:rPr>
      </w:pPr>
    </w:p>
    <w:p w:rsidR="01C358C6" w:rsidP="01C358C6" w:rsidRDefault="01C358C6" w14:paraId="25E49477" w14:textId="37ACACE0">
      <w:pP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GB"/>
        </w:rPr>
      </w:pPr>
    </w:p>
    <w:p w:rsidR="34DEFB76" w:rsidP="01C358C6" w:rsidRDefault="34DEFB76" w14:paraId="6C3A4AD6" w14:textId="7550A9E7">
      <w:pPr>
        <w:pStyle w:val="Heading2"/>
        <w:keepNext w:val="1"/>
        <w:spacing w:before="240" w:after="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Pr="01C358C6" w:rsidR="34DEFB76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DH-</w:t>
      </w:r>
      <w:r w:rsidRPr="01C358C6" w:rsidR="34DEFB76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1-1</w:t>
      </w:r>
      <w:r w:rsidRPr="01C358C6" w:rsidR="130F8C01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7</w:t>
      </w:r>
      <w:r w:rsidRPr="01C358C6" w:rsidR="34DEFB76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 </w:t>
      </w:r>
      <w:r w:rsidRPr="01C358C6" w:rsidR="0D0E5582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Report Generation Impl</w:t>
      </w:r>
    </w:p>
    <w:p w:rsidR="0D0E5582" w:rsidP="01C358C6" w:rsidRDefault="0D0E5582" w14:paraId="0DB3B4C0" w14:textId="5FE79340">
      <w:pPr>
        <w:ind w:firstLine="7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  <w:r w:rsidRPr="01C358C6" w:rsidR="0D0E558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Inputs:</w:t>
      </w:r>
      <w:r w:rsidRPr="01C358C6" w:rsidR="0D0E558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 </w:t>
      </w:r>
      <w:r w:rsidRPr="01C358C6" w:rsidR="0D0E558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GB"/>
        </w:rPr>
        <w:t> </w:t>
      </w:r>
      <w:r w:rsidRPr="01C358C6" w:rsidR="0D0E558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The details in the orders be created </w:t>
      </w:r>
    </w:p>
    <w:p w:rsidR="0D0E5582" w:rsidP="01C358C6" w:rsidRDefault="0D0E5582" w14:paraId="69F20877" w14:textId="210231A6">
      <w:pPr>
        <w:pStyle w:val="Normal"/>
        <w:spacing w:line="259" w:lineRule="auto"/>
        <w:ind w:firstLine="7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  <w:r w:rsidRPr="01C358C6" w:rsidR="0D0E558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Outputs:</w:t>
      </w:r>
      <w:r w:rsidRPr="01C358C6" w:rsidR="0D0E558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 </w:t>
      </w:r>
      <w:r w:rsidRPr="01C358C6" w:rsidR="0D0E558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Gets all Order </w:t>
      </w:r>
      <w:r w:rsidRPr="01C358C6" w:rsidR="558C539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Details like</w:t>
      </w:r>
      <w:r w:rsidRPr="01C358C6" w:rsidR="0D0E558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 order Id, Medicine Name, Quantity, Date of </w:t>
      </w:r>
      <w:r>
        <w:tab/>
      </w:r>
      <w:r>
        <w:tab/>
      </w:r>
      <w:r>
        <w:tab/>
      </w:r>
      <w:r w:rsidRPr="01C358C6" w:rsidR="0D0E558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Delivery.</w:t>
      </w:r>
    </w:p>
    <w:p w:rsidR="0D0E5582" w:rsidP="01C358C6" w:rsidRDefault="0D0E5582" w14:paraId="705D9FB0" w14:textId="38FB34ED">
      <w:pPr>
        <w:ind w:firstLine="7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  <w:r w:rsidRPr="01C358C6" w:rsidR="0D0E558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Scope:</w:t>
      </w:r>
      <w:r w:rsidRPr="01C358C6" w:rsidR="0D0E558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 </w:t>
      </w:r>
      <w:r w:rsidRPr="01C358C6" w:rsidR="0D0E558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GB"/>
        </w:rPr>
        <w:t> </w:t>
      </w:r>
      <w:r w:rsidRPr="01C358C6" w:rsidR="0D0E558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Throughout the Admin Module</w:t>
      </w:r>
    </w:p>
    <w:p w:rsidR="01C358C6" w:rsidP="01C358C6" w:rsidRDefault="01C358C6" w14:paraId="6A3FD574" w14:textId="0718B74A">
      <w:pP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</w:p>
    <w:p w:rsidR="0D0E5582" w:rsidP="01C358C6" w:rsidRDefault="0D0E5582" w14:paraId="57F7DA7D" w14:textId="040A7EAC">
      <w:pPr>
        <w:ind w:firstLine="7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  <w:r w:rsidRPr="01C358C6" w:rsidR="0D0E558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This class is a model class for the database collection Report </w:t>
      </w:r>
      <w:r w:rsidRPr="01C358C6" w:rsidR="302E68D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Generation collection</w:t>
      </w:r>
    </w:p>
    <w:p w:rsidR="01C358C6" w:rsidP="01C358C6" w:rsidRDefault="01C358C6" w14:paraId="63F8831F" w14:textId="6E8A7AA2">
      <w:pPr>
        <w:pStyle w:val="Normal"/>
        <w:ind w:firstLine="7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</w:p>
    <w:p w:rsidR="01C358C6" w:rsidP="01C358C6" w:rsidRDefault="01C358C6" w14:paraId="09866073" w14:textId="6A4643F4">
      <w:pPr>
        <w:ind w:firstLine="7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GB"/>
        </w:rPr>
      </w:pPr>
    </w:p>
    <w:p w:rsidR="01C358C6" w:rsidP="01C358C6" w:rsidRDefault="01C358C6" w14:paraId="36C93643" w14:textId="6F3DFA7C">
      <w:pPr>
        <w:keepNext w:val="1"/>
        <w:spacing w:before="240" w:after="60" w:line="259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</w:p>
    <w:p w:rsidR="34DEFB76" w:rsidP="01C358C6" w:rsidRDefault="34DEFB76" w14:paraId="41D2F7C6" w14:textId="7E88605D">
      <w:pPr>
        <w:pStyle w:val="Heading2"/>
        <w:keepNext w:val="1"/>
        <w:spacing w:before="240" w:after="60" w:line="259" w:lineRule="auto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Pr="01C358C6" w:rsidR="34DEFB76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DH-</w:t>
      </w:r>
      <w:r w:rsidRPr="01C358C6" w:rsidR="34DEFB76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1-</w:t>
      </w:r>
      <w:r w:rsidRPr="01C358C6" w:rsidR="34DEC62E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18 Home</w:t>
      </w:r>
      <w:r w:rsidRPr="01C358C6" w:rsidR="34DEC62E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 </w:t>
      </w:r>
      <w:r w:rsidRPr="01C358C6" w:rsidR="34DEC62E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Controller</w:t>
      </w:r>
    </w:p>
    <w:p w:rsidR="34DEC62E" w:rsidP="01C358C6" w:rsidRDefault="34DEC62E" w14:paraId="41C2347A" w14:textId="2B03C6FD">
      <w:pPr>
        <w:spacing w:line="259" w:lineRule="auto"/>
        <w:ind w:firstLine="7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  <w:r w:rsidRPr="01C358C6" w:rsidR="34DEC62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Inputs:</w:t>
      </w:r>
      <w:r w:rsidRPr="01C358C6" w:rsidR="34DEC62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 </w:t>
      </w:r>
      <w:r w:rsidRPr="01C358C6" w:rsidR="34DEC62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GB"/>
        </w:rPr>
        <w:t> </w:t>
      </w:r>
      <w:r w:rsidRPr="01C358C6" w:rsidR="34DEC62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Giving the data Status of the Order Details.</w:t>
      </w:r>
    </w:p>
    <w:p w:rsidR="34DEC62E" w:rsidP="01C358C6" w:rsidRDefault="34DEC62E" w14:paraId="7BA153EA" w14:textId="756EE07F">
      <w:pPr>
        <w:ind w:firstLine="7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  <w:r w:rsidRPr="01C358C6" w:rsidR="34DEC62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Output:</w:t>
      </w:r>
      <w:r w:rsidRPr="01C358C6" w:rsidR="34DEC62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 </w:t>
      </w:r>
      <w:r w:rsidRPr="01C358C6" w:rsidR="34DEC62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GB"/>
        </w:rPr>
        <w:t> </w:t>
      </w:r>
      <w:r w:rsidRPr="01C358C6" w:rsidR="34DEC62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Get the details of List of orders </w:t>
      </w:r>
      <w:r w:rsidRPr="01C358C6" w:rsidR="34DEC62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according</w:t>
      </w:r>
      <w:r w:rsidRPr="01C358C6" w:rsidR="34DEC62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 to the status.</w:t>
      </w:r>
    </w:p>
    <w:p w:rsidR="34DEC62E" w:rsidP="01C358C6" w:rsidRDefault="34DEC62E" w14:paraId="4B1C2198" w14:textId="323C3AE3">
      <w:pPr>
        <w:ind w:firstLine="7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  <w:r w:rsidRPr="01C358C6" w:rsidR="34DEC62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Scope:</w:t>
      </w:r>
      <w:r w:rsidRPr="01C358C6" w:rsidR="34DEC62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 </w:t>
      </w:r>
      <w:r w:rsidRPr="01C358C6" w:rsidR="34DEC62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GB"/>
        </w:rPr>
        <w:t> </w:t>
      </w:r>
      <w:r w:rsidRPr="01C358C6" w:rsidR="34DEC62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This class is used for mapping the URL with respect to Report Generation</w:t>
      </w:r>
    </w:p>
    <w:p w:rsidR="34DEC62E" w:rsidP="01C358C6" w:rsidRDefault="34DEC62E" w14:paraId="71EB3AD4" w14:textId="085EA72A">
      <w:pPr>
        <w:ind w:firstLine="7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  <w:r w:rsidRPr="01C358C6" w:rsidR="34DEC62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operations.</w:t>
      </w:r>
    </w:p>
    <w:p w:rsidR="01C358C6" w:rsidP="01C358C6" w:rsidRDefault="01C358C6" w14:paraId="2A7F3224" w14:textId="6ACF3D15">
      <w:pPr>
        <w:pStyle w:val="Normal"/>
        <w:keepNext w:val="1"/>
        <w:rPr>
          <w:noProof w:val="0"/>
          <w:lang w:val="en-GB"/>
        </w:rPr>
      </w:pPr>
    </w:p>
    <w:p w:rsidR="34DEFB76" w:rsidP="01C358C6" w:rsidRDefault="34DEFB76" w14:paraId="5C226C4E" w14:textId="2258E684">
      <w:pPr>
        <w:pStyle w:val="Heading2"/>
        <w:keepNext w:val="1"/>
        <w:spacing w:before="240" w:after="60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Pr="01C358C6" w:rsidR="34DEFB76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DH-</w:t>
      </w:r>
      <w:r w:rsidRPr="01C358C6" w:rsidR="34DEFB76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1-14</w:t>
      </w:r>
      <w:r w:rsidRPr="01C358C6" w:rsidR="34DEFB7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 </w:t>
      </w:r>
      <w:r w:rsidRPr="01C358C6" w:rsidR="2A30B582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Patient EO</w:t>
      </w:r>
    </w:p>
    <w:p w:rsidR="01C358C6" w:rsidP="01C358C6" w:rsidRDefault="01C358C6" w14:paraId="4C8B6F01" w14:textId="68B85D00">
      <w:pP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</w:p>
    <w:p w:rsidR="34DEFB76" w:rsidP="01C358C6" w:rsidRDefault="34DEFB76" w14:paraId="36263F79" w14:textId="160FA3E2">
      <w:pPr>
        <w:ind w:firstLine="7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  <w:r w:rsidRPr="01C358C6" w:rsidR="34DEFB7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Inputs:</w:t>
      </w:r>
      <w:r w:rsidRPr="01C358C6" w:rsidR="34DEFB7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 </w:t>
      </w:r>
      <w:r w:rsidRPr="01C358C6" w:rsidR="34DEFB7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Give the input of </w:t>
      </w:r>
      <w:r w:rsidRPr="01C358C6" w:rsidR="447FEC5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username and password.</w:t>
      </w:r>
    </w:p>
    <w:p w:rsidR="34DEFB76" w:rsidP="01C358C6" w:rsidRDefault="34DEFB76" w14:paraId="5F227DA9" w14:textId="21E811F5">
      <w:pPr>
        <w:ind w:firstLine="7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  <w:r w:rsidRPr="01C358C6" w:rsidR="34DEFB7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Outputs:</w:t>
      </w:r>
      <w:r w:rsidRPr="01C358C6" w:rsidR="2A83479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 </w:t>
      </w:r>
      <w:r w:rsidRPr="01C358C6" w:rsidR="34DEFB7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Gets </w:t>
      </w:r>
      <w:r w:rsidRPr="01C358C6" w:rsidR="7B538BA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all</w:t>
      </w:r>
      <w:r w:rsidRPr="01C358C6" w:rsidR="1CB3650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 medicine Details from discounted Medicines and medicines </w:t>
      </w:r>
      <w:r>
        <w:tab/>
      </w:r>
      <w:r>
        <w:tab/>
      </w:r>
      <w:r>
        <w:tab/>
      </w:r>
      <w:r w:rsidRPr="01C358C6" w:rsidR="1CB3650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  </w:t>
      </w:r>
      <w:r>
        <w:tab/>
      </w:r>
      <w:r w:rsidRPr="01C358C6" w:rsidR="5AF073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   </w:t>
      </w:r>
      <w:r w:rsidRPr="01C358C6" w:rsidR="1CB3650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collections.</w:t>
      </w:r>
      <w:r>
        <w:tab/>
      </w:r>
    </w:p>
    <w:p w:rsidR="34DEFB76" w:rsidP="01C358C6" w:rsidRDefault="34DEFB76" w14:paraId="535E0BF5" w14:textId="04908FC6">
      <w:pPr>
        <w:ind w:firstLine="7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  <w:r w:rsidRPr="01C358C6" w:rsidR="34DEFB7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Scope:</w:t>
      </w:r>
      <w:r w:rsidRPr="01C358C6" w:rsidR="34DEFB7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 </w:t>
      </w:r>
      <w:r w:rsidRPr="01C358C6" w:rsidR="34DEFB7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GB"/>
        </w:rPr>
        <w:t> </w:t>
      </w:r>
      <w:r w:rsidRPr="01C358C6" w:rsidR="34DEFB7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Throughout the </w:t>
      </w:r>
      <w:r w:rsidRPr="01C358C6" w:rsidR="602587F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Patient/user </w:t>
      </w:r>
      <w:r w:rsidRPr="01C358C6" w:rsidR="34DEFB7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module </w:t>
      </w:r>
      <w:r w:rsidRPr="01C358C6" w:rsidR="28F9E4B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in Pharmacy</w:t>
      </w:r>
      <w:r w:rsidRPr="01C358C6" w:rsidR="28F9E4B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 management </w:t>
      </w:r>
      <w:r w:rsidRPr="01C358C6" w:rsidR="34DEFB7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application</w:t>
      </w:r>
    </w:p>
    <w:p w:rsidR="01C358C6" w:rsidP="01C358C6" w:rsidRDefault="01C358C6" w14:paraId="712CE419" w14:textId="6B52B40B">
      <w:pP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</w:p>
    <w:p w:rsidR="34DEFB76" w:rsidP="01C358C6" w:rsidRDefault="34DEFB76" w14:paraId="41D753F3" w14:textId="10F0670A">
      <w:pP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  <w:r w:rsidRPr="01C358C6" w:rsidR="34DEFB7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This class is a model class for the database </w:t>
      </w:r>
      <w:r w:rsidRPr="01C358C6" w:rsidR="34DEFB7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table </w:t>
      </w:r>
      <w:r w:rsidRPr="01C358C6" w:rsidR="34458D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P</w:t>
      </w:r>
      <w:r w:rsidRPr="01C358C6" w:rsidR="34458D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atients Collections</w:t>
      </w:r>
      <w:r w:rsidRPr="01C358C6" w:rsidR="34DEFB7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.</w:t>
      </w:r>
    </w:p>
    <w:p w:rsidR="01C358C6" w:rsidP="01C358C6" w:rsidRDefault="01C358C6" w14:paraId="2ECDC8F8" w14:textId="4C3B596E">
      <w:pP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</w:p>
    <w:p w:rsidR="34DEFB76" w:rsidP="01C358C6" w:rsidRDefault="34DEFB76" w14:paraId="701FF5F9" w14:textId="610AF5CD">
      <w:pPr>
        <w:pStyle w:val="Heading2"/>
        <w:keepNext w:val="1"/>
        <w:spacing w:before="240" w:after="6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Pr="01C358C6" w:rsidR="34DEFB76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DH-</w:t>
      </w:r>
      <w:r w:rsidRPr="01C358C6" w:rsidR="34DEFB76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1-15</w:t>
      </w:r>
      <w:r w:rsidRPr="01C358C6" w:rsidR="34DEFB7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 </w:t>
      </w:r>
      <w:r w:rsidRPr="01C358C6" w:rsidR="1FE0FB12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Patient Service</w:t>
      </w:r>
    </w:p>
    <w:p w:rsidR="01C358C6" w:rsidP="01C358C6" w:rsidRDefault="01C358C6" w14:paraId="3A7F25DA" w14:textId="082B03C6">
      <w:pP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</w:p>
    <w:p w:rsidR="1FE0FB12" w:rsidP="01C358C6" w:rsidRDefault="1FE0FB12" w14:paraId="28BA439E" w14:textId="6BB2781A">
      <w:pPr>
        <w:spacing w:line="259" w:lineRule="auto"/>
        <w:ind w:firstLine="7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  <w:r w:rsidRPr="01C358C6" w:rsidR="1FE0FB1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Inputs:</w:t>
      </w:r>
      <w:r w:rsidRPr="01C358C6" w:rsidR="1FE0FB1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 </w:t>
      </w:r>
      <w:r w:rsidRPr="01C358C6" w:rsidR="1FE0FB1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GB"/>
        </w:rPr>
        <w:t> P</w:t>
      </w:r>
      <w:r w:rsidRPr="01C358C6" w:rsidR="1FE0FB1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rovide username, and </w:t>
      </w:r>
      <w:r w:rsidRPr="01C358C6" w:rsidR="6E2B9A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Role Name</w:t>
      </w:r>
      <w:r w:rsidRPr="01C358C6" w:rsidR="1FE0FB1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.</w:t>
      </w:r>
    </w:p>
    <w:p w:rsidR="1FE0FB12" w:rsidP="01C358C6" w:rsidRDefault="1FE0FB12" w14:paraId="077F43AD" w14:textId="1BC51172">
      <w:pPr>
        <w:ind w:firstLine="7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  <w:r w:rsidRPr="01C358C6" w:rsidR="1FE0FB1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Output:</w:t>
      </w:r>
      <w:r w:rsidRPr="01C358C6" w:rsidR="1FE0FB1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   </w:t>
      </w:r>
      <w:r w:rsidRPr="01C358C6" w:rsidR="1854FE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Get Discounted</w:t>
      </w:r>
      <w:r w:rsidRPr="01C358C6" w:rsidR="1FE0FB1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 Medicines object all medicine related Data</w:t>
      </w:r>
    </w:p>
    <w:p w:rsidR="1FE0FB12" w:rsidP="01C358C6" w:rsidRDefault="1FE0FB12" w14:paraId="4CA10F4D" w14:textId="4F0C0066">
      <w:pPr>
        <w:pStyle w:val="Normal"/>
        <w:ind w:firstLine="7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  <w:r w:rsidRPr="01C358C6" w:rsidR="1FE0FB1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Scope:</w:t>
      </w:r>
      <w:r w:rsidRPr="01C358C6" w:rsidR="1FE0FB1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 </w:t>
      </w:r>
      <w:r w:rsidRPr="01C358C6" w:rsidR="1FE0FB1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GB"/>
        </w:rPr>
        <w:t> </w:t>
      </w:r>
      <w:r w:rsidRPr="01C358C6" w:rsidR="1FE0FB1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 Throughout the Patient/user module in Pharmacy management application</w:t>
      </w:r>
    </w:p>
    <w:p w:rsidR="01C358C6" w:rsidP="01C358C6" w:rsidRDefault="01C358C6" w14:paraId="3EC5CC59" w14:textId="5164FBCE">
      <w:pPr>
        <w:pStyle w:val="Normal"/>
        <w:ind w:firstLine="7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</w:p>
    <w:p w:rsidR="34DEFB76" w:rsidP="01C358C6" w:rsidRDefault="34DEFB76" w14:paraId="132F41C9" w14:textId="3DAF7D51">
      <w:pPr>
        <w:pStyle w:val="Heading2"/>
        <w:keepNext w:val="1"/>
        <w:spacing w:before="240" w:after="6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Pr="01C358C6" w:rsidR="34DEFB76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DH-</w:t>
      </w:r>
      <w:r w:rsidRPr="01C358C6" w:rsidR="34DEFB76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1-16</w:t>
      </w:r>
      <w:r w:rsidRPr="01C358C6" w:rsidR="34DEFB7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 </w:t>
      </w:r>
      <w:r w:rsidRPr="01C358C6" w:rsidR="4C43864D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Patient Service Impl</w:t>
      </w:r>
    </w:p>
    <w:p w:rsidR="01C358C6" w:rsidP="01C358C6" w:rsidRDefault="01C358C6" w14:paraId="17660F7E" w14:textId="672C72EF">
      <w:pP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</w:p>
    <w:p w:rsidR="34DEFB76" w:rsidP="01C358C6" w:rsidRDefault="34DEFB76" w14:paraId="11DD418E" w14:textId="0D0C8269">
      <w:pPr>
        <w:spacing w:line="259" w:lineRule="auto"/>
        <w:ind w:firstLine="72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GB"/>
        </w:rPr>
      </w:pPr>
      <w:r w:rsidRPr="01C358C6" w:rsidR="34DEFB7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Inputs:</w:t>
      </w:r>
      <w:r w:rsidRPr="01C358C6" w:rsidR="34DEFB7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 </w:t>
      </w:r>
      <w:r w:rsidRPr="01C358C6" w:rsidR="34DEFB7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GB"/>
        </w:rPr>
        <w:t> </w:t>
      </w:r>
      <w:r w:rsidRPr="01C358C6" w:rsidR="7F55C53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GB"/>
        </w:rPr>
        <w:t>provides</w:t>
      </w:r>
      <w:r w:rsidRPr="01C358C6" w:rsidR="7F55C53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GB"/>
        </w:rPr>
        <w:t xml:space="preserve"> all medicine details that are added </w:t>
      </w:r>
      <w:r w:rsidRPr="01C358C6" w:rsidR="7F55C53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GB"/>
        </w:rPr>
        <w:t>to checked</w:t>
      </w:r>
      <w:r w:rsidRPr="01C358C6" w:rsidR="7F55C53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GB"/>
        </w:rPr>
        <w:t xml:space="preserve"> out.</w:t>
      </w:r>
    </w:p>
    <w:p w:rsidR="34DEFB76" w:rsidP="01C358C6" w:rsidRDefault="34DEFB76" w14:paraId="1422D373" w14:textId="3C98F1D1">
      <w:pPr>
        <w:spacing w:line="259" w:lineRule="auto"/>
        <w:ind w:firstLine="72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  <w:r w:rsidRPr="01C358C6" w:rsidR="34DEFB7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Output:</w:t>
      </w:r>
      <w:r w:rsidRPr="01C358C6" w:rsidR="34DEFB7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 </w:t>
      </w:r>
      <w:r w:rsidRPr="01C358C6" w:rsidR="06DFE7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Stores the data in the Orders array in patients Eo and returns </w:t>
      </w:r>
      <w:r w:rsidRPr="01C358C6" w:rsidR="06DFE7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success</w:t>
      </w:r>
      <w:r w:rsidRPr="01C358C6" w:rsidR="06DFE7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 message.</w:t>
      </w:r>
    </w:p>
    <w:p w:rsidR="34DEFB76" w:rsidP="01C358C6" w:rsidRDefault="34DEFB76" w14:paraId="00EB7885" w14:textId="43D4068E">
      <w:pPr>
        <w:ind w:firstLine="7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  <w:r w:rsidRPr="01C358C6" w:rsidR="34DEFB7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Scope:</w:t>
      </w:r>
      <w:r w:rsidRPr="01C358C6" w:rsidR="34DEFB7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 </w:t>
      </w:r>
      <w:r w:rsidRPr="01C358C6" w:rsidR="34DEFB7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GB"/>
        </w:rPr>
        <w:t> </w:t>
      </w:r>
      <w:r w:rsidRPr="01C358C6" w:rsidR="34DEFB7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Throughout the</w:t>
      </w:r>
      <w:r w:rsidRPr="01C358C6" w:rsidR="062C33A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 User module in Pharmacy management </w:t>
      </w:r>
      <w:r w:rsidRPr="01C358C6" w:rsidR="34DEFB7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application</w:t>
      </w:r>
    </w:p>
    <w:p w:rsidR="01C358C6" w:rsidP="01C358C6" w:rsidRDefault="01C358C6" w14:paraId="76B82893" w14:textId="6646CE2A">
      <w:pP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</w:p>
    <w:p w:rsidR="34DEFB76" w:rsidP="01C358C6" w:rsidRDefault="34DEFB76" w14:paraId="355CC3E5" w14:textId="1C395DC9">
      <w:pP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  <w:r w:rsidRPr="01C358C6" w:rsidR="34DEFB7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This class is a model class for the database </w:t>
      </w:r>
      <w:r w:rsidRPr="01C358C6" w:rsidR="3BCC2B4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collection Patients</w:t>
      </w:r>
      <w:r w:rsidRPr="01C358C6" w:rsidR="34DEFB7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.</w:t>
      </w:r>
    </w:p>
    <w:p w:rsidR="01C358C6" w:rsidP="01C358C6" w:rsidRDefault="01C358C6" w14:paraId="3E16779D" w14:textId="36D259DA">
      <w:pP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9"/>
          <w:szCs w:val="19"/>
          <w:lang w:val="en-GB"/>
        </w:rPr>
      </w:pPr>
    </w:p>
    <w:p w:rsidR="01C358C6" w:rsidP="01C358C6" w:rsidRDefault="01C358C6" w14:paraId="012B2D08" w14:textId="58EBCB75">
      <w:pP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9"/>
          <w:szCs w:val="19"/>
          <w:lang w:val="en-GB"/>
        </w:rPr>
      </w:pPr>
    </w:p>
    <w:p w:rsidR="34DEFB76" w:rsidP="01C358C6" w:rsidRDefault="34DEFB76" w14:paraId="46B7D9F2" w14:textId="7D68A8A0">
      <w:pPr>
        <w:pStyle w:val="Heading2"/>
        <w:keepNext w:val="1"/>
        <w:spacing w:before="240" w:after="60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Pr="01C358C6" w:rsidR="34DEFB76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DH-</w:t>
      </w:r>
      <w:r w:rsidRPr="01C358C6" w:rsidR="34DEFB76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1-17</w:t>
      </w:r>
      <w:r w:rsidRPr="01C358C6" w:rsidR="34DEFB7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 </w:t>
      </w:r>
      <w:r w:rsidRPr="01C358C6" w:rsidR="4E125B42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Home Controller</w:t>
      </w:r>
    </w:p>
    <w:p w:rsidR="01C358C6" w:rsidP="01C358C6" w:rsidRDefault="01C358C6" w14:paraId="4B6A10E9" w14:textId="18DAFD9B">
      <w:pP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</w:p>
    <w:p w:rsidR="4E125B42" w:rsidP="01C358C6" w:rsidRDefault="4E125B42" w14:paraId="55C4A868" w14:textId="48027726">
      <w:pPr>
        <w:spacing w:line="259" w:lineRule="auto"/>
        <w:ind w:firstLine="7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  <w:r w:rsidRPr="01C358C6" w:rsidR="4E125B4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Inputs:</w:t>
      </w:r>
      <w:r w:rsidRPr="01C358C6" w:rsidR="4E125B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 </w:t>
      </w:r>
      <w:r w:rsidRPr="01C358C6" w:rsidR="4E125B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GB"/>
        </w:rPr>
        <w:t> </w:t>
      </w:r>
      <w:r w:rsidRPr="01C358C6" w:rsidR="4E125B4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Giving the data like, Medicines and Status of the Order Details.</w:t>
      </w:r>
    </w:p>
    <w:p w:rsidR="4E125B42" w:rsidP="01C358C6" w:rsidRDefault="4E125B42" w14:paraId="11F9EFBA" w14:textId="42AB32EA">
      <w:pPr>
        <w:ind w:firstLine="7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  <w:r w:rsidRPr="01C358C6" w:rsidR="4E125B4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Output:</w:t>
      </w:r>
      <w:r w:rsidRPr="01C358C6" w:rsidR="4E125B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 </w:t>
      </w:r>
      <w:r w:rsidRPr="01C358C6" w:rsidR="4E125B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GB"/>
        </w:rPr>
        <w:t> </w:t>
      </w:r>
      <w:r w:rsidRPr="01C358C6" w:rsidR="4E125B4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Get the details of List </w:t>
      </w:r>
      <w:r w:rsidRPr="01C358C6" w:rsidR="4E125B4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of medicines</w:t>
      </w:r>
      <w:r w:rsidRPr="01C358C6" w:rsidR="4E125B4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 and orders according to the status.</w:t>
      </w:r>
    </w:p>
    <w:p w:rsidR="4E125B42" w:rsidP="01C358C6" w:rsidRDefault="4E125B42" w14:paraId="42B3BE8F" w14:textId="6C20351F">
      <w:pPr>
        <w:ind w:firstLine="7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  <w:r w:rsidRPr="01C358C6" w:rsidR="4E125B4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Scope:</w:t>
      </w:r>
      <w:r w:rsidRPr="01C358C6" w:rsidR="4E125B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 </w:t>
      </w:r>
      <w:r w:rsidRPr="01C358C6" w:rsidR="4E125B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GB"/>
        </w:rPr>
        <w:t> </w:t>
      </w:r>
      <w:r w:rsidRPr="01C358C6" w:rsidR="4E125B4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This class is used for mapping the URL with respect to </w:t>
      </w:r>
      <w:r w:rsidRPr="01C358C6" w:rsidR="582080E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patient</w:t>
      </w:r>
    </w:p>
    <w:p w:rsidR="4E125B42" w:rsidP="01C358C6" w:rsidRDefault="4E125B42" w14:paraId="3A105C48" w14:textId="085EA72A">
      <w:pPr>
        <w:ind w:firstLine="7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  <w:r w:rsidRPr="01C358C6" w:rsidR="4E125B4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operations.</w:t>
      </w:r>
    </w:p>
    <w:p w:rsidR="01C358C6" w:rsidP="01C358C6" w:rsidRDefault="01C358C6" w14:paraId="375C7566" w14:textId="1E162B3F">
      <w:pPr>
        <w:pStyle w:val="Normal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</w:p>
    <w:p w:rsidR="01C358C6" w:rsidP="01C358C6" w:rsidRDefault="01C358C6" w14:paraId="76B4903B" w14:textId="7F677836">
      <w:pP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9"/>
          <w:szCs w:val="19"/>
          <w:lang w:val="en-GB"/>
        </w:rPr>
      </w:pPr>
    </w:p>
    <w:p w:rsidR="34DEFB76" w:rsidP="01C358C6" w:rsidRDefault="34DEFB76" w14:paraId="67FD9825" w14:textId="46191D69">
      <w:pPr>
        <w:pStyle w:val="Heading2"/>
        <w:keepNext w:val="1"/>
        <w:spacing w:before="240" w:after="60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Pr="01C358C6" w:rsidR="34DEFB76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DH-</w:t>
      </w:r>
      <w:r w:rsidRPr="01C358C6" w:rsidR="34DEFB76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1-18</w:t>
      </w:r>
      <w:r w:rsidRPr="01C358C6" w:rsidR="34DEFB7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 </w:t>
      </w:r>
      <w:r w:rsidRPr="01C358C6" w:rsidR="31A02DE3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Orders EO</w:t>
      </w:r>
    </w:p>
    <w:p w:rsidR="01C358C6" w:rsidP="01C358C6" w:rsidRDefault="01C358C6" w14:paraId="4A4162BF" w14:textId="06F90F9B">
      <w:pP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</w:p>
    <w:p w:rsidR="31A02DE3" w:rsidP="01C358C6" w:rsidRDefault="31A02DE3" w14:paraId="1B22AC20" w14:textId="30FDDF39">
      <w:pPr>
        <w:spacing w:line="259" w:lineRule="auto"/>
        <w:ind w:firstLine="7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  <w:r w:rsidRPr="01C358C6" w:rsidR="31A02DE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inputs: Set the details of Order Details like order Id, Medicine Name, Quantity, Date of </w:t>
      </w:r>
      <w:r>
        <w:tab/>
      </w:r>
      <w:r>
        <w:tab/>
      </w:r>
      <w:r>
        <w:tab/>
      </w:r>
      <w:r w:rsidRPr="01C358C6" w:rsidR="31A02DE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Delivery.</w:t>
      </w:r>
    </w:p>
    <w:p w:rsidR="31A02DE3" w:rsidP="01C358C6" w:rsidRDefault="31A02DE3" w14:paraId="1020BA2C" w14:textId="2BC8C55D">
      <w:pPr>
        <w:pStyle w:val="Normal"/>
        <w:spacing w:line="259" w:lineRule="auto"/>
        <w:ind w:firstLine="7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  <w:r w:rsidRPr="01C358C6" w:rsidR="31A02DE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Output: Get the details of order like user order Id, Medicine Name, Quantity, Date of </w:t>
      </w:r>
      <w:r>
        <w:tab/>
      </w:r>
      <w:r>
        <w:tab/>
      </w:r>
      <w:r>
        <w:tab/>
      </w:r>
      <w:r w:rsidRPr="01C358C6" w:rsidR="31A02DE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Delivery.</w:t>
      </w:r>
    </w:p>
    <w:p w:rsidR="31A02DE3" w:rsidP="01C358C6" w:rsidRDefault="31A02DE3" w14:paraId="09579660" w14:textId="670F24A7">
      <w:pPr>
        <w:pStyle w:val="Normal"/>
        <w:ind w:left="720" w:firstLine="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  <w:r w:rsidRPr="01C358C6" w:rsidR="31A02DE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Scope: This class is used throughout the user Module in pharmacy management System</w:t>
      </w:r>
    </w:p>
    <w:p w:rsidR="01C358C6" w:rsidP="01C358C6" w:rsidRDefault="01C358C6" w14:paraId="3F0DE83D" w14:textId="2FE020D9">
      <w:pPr>
        <w:pStyle w:val="Normal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</w:p>
    <w:p xmlns:wp14="http://schemas.microsoft.com/office/word/2010/wordml" w:rsidR="005814CD" w:rsidP="00D82E5C" w:rsidRDefault="005814CD" w14:paraId="738610EB" wp14:textId="77777777">
      <w:pPr>
        <w:ind w:firstLine="720"/>
        <w:rPr>
          <w:rFonts w:ascii="Arial" w:hAnsi="Arial" w:cs="Arial"/>
          <w:sz w:val="20"/>
        </w:rPr>
      </w:pPr>
    </w:p>
    <w:p xmlns:wp14="http://schemas.microsoft.com/office/word/2010/wordml" w:rsidR="002D7865" w:rsidP="002D7865" w:rsidRDefault="002D7865" w14:paraId="637805D2" wp14:textId="77777777">
      <w:pPr>
        <w:ind w:firstLine="720"/>
        <w:rPr>
          <w:rFonts w:ascii="Arial" w:hAnsi="Arial" w:cs="Arial"/>
          <w:sz w:val="20"/>
        </w:rPr>
      </w:pPr>
    </w:p>
    <w:p xmlns:wp14="http://schemas.microsoft.com/office/word/2010/wordml" w:rsidR="001D0C6D" w:rsidP="00636B14" w:rsidRDefault="00636B14" w14:paraId="7FA0C830" wp14:textId="77777777">
      <w:pPr>
        <w:pStyle w:val="Heading1"/>
        <w:numPr>
          <w:ilvl w:val="0"/>
          <w:numId w:val="0"/>
        </w:numPr>
      </w:pPr>
      <w:bookmarkStart w:name="_Toc371459710" w:id="40"/>
      <w:r>
        <w:t>8.</w:t>
      </w:r>
      <w:r>
        <w:tab/>
      </w:r>
      <w:r w:rsidRPr="0003620F" w:rsidR="001D0C6D">
        <w:t>Interface Design</w:t>
      </w:r>
      <w:bookmarkEnd w:id="40"/>
      <w:r w:rsidRPr="0003620F" w:rsidR="001D0C6D">
        <w:t xml:space="preserve"> </w:t>
      </w:r>
    </w:p>
    <w:p xmlns:wp14="http://schemas.microsoft.com/office/word/2010/wordml" w:rsidRPr="00636B14" w:rsidR="00636B14" w:rsidP="00636B14" w:rsidRDefault="00636B14" w14:paraId="463F29E8" wp14:textId="77777777"/>
    <w:p xmlns:wp14="http://schemas.microsoft.com/office/word/2010/wordml" w:rsidRPr="0003620F" w:rsidR="004078BE" w:rsidP="0006273E" w:rsidRDefault="000414B8" w14:paraId="41DF9C0F" wp14:textId="77777777">
      <w:pPr>
        <w:pStyle w:val="Heading2"/>
      </w:pPr>
      <w:bookmarkStart w:name="_Toc86491233" w:id="41"/>
      <w:bookmarkStart w:name="_Toc371459711" w:id="42"/>
      <w:r>
        <w:rPr>
          <w:kern w:val="28"/>
        </w:rPr>
        <w:t xml:space="preserve">8.1 </w:t>
      </w:r>
      <w:r w:rsidRPr="0003620F" w:rsidR="004078BE">
        <w:rPr>
          <w:kern w:val="28"/>
        </w:rPr>
        <w:t>User Interface</w:t>
      </w:r>
      <w:bookmarkEnd w:id="41"/>
      <w:bookmarkEnd w:id="42"/>
    </w:p>
    <w:p xmlns:wp14="http://schemas.microsoft.com/office/word/2010/wordml" w:rsidR="000414B8" w:rsidP="00587A35" w:rsidRDefault="000414B8" w14:paraId="3B7B4B86" wp14:textId="77777777">
      <w:bookmarkStart w:name="_Toc468099759" w:id="43"/>
      <w:bookmarkStart w:name="_Toc174014266" w:id="44"/>
      <w:bookmarkStart w:name="_Toc174014294" w:id="45"/>
      <w:bookmarkEnd w:id="44"/>
      <w:bookmarkEnd w:id="45"/>
    </w:p>
    <w:p xmlns:wp14="http://schemas.microsoft.com/office/word/2010/wordml" w:rsidR="00587A35" w:rsidP="00587A35" w:rsidRDefault="00587A35" w14:paraId="3A0FF5F2" wp14:textId="77777777"/>
    <w:p xmlns:wp14="http://schemas.microsoft.com/office/word/2010/wordml" w:rsidRPr="0052691B" w:rsidR="00587A35" w:rsidP="00587A35" w:rsidRDefault="00587A35" w14:paraId="5630AD66" wp14:textId="77777777"/>
    <w:p xmlns:wp14="http://schemas.microsoft.com/office/word/2010/wordml" w:rsidRPr="0003620F" w:rsidR="001D0C6D" w:rsidP="0012601D" w:rsidRDefault="0012601D" w14:paraId="6F68457F" wp14:textId="77777777">
      <w:pPr>
        <w:pStyle w:val="Heading1"/>
        <w:numPr>
          <w:ilvl w:val="0"/>
          <w:numId w:val="0"/>
        </w:numPr>
        <w:rPr>
          <w:rFonts w:ascii="Arial" w:hAnsi="Arial" w:cs="Arial"/>
        </w:rPr>
      </w:pPr>
      <w:bookmarkStart w:name="_Toc371459712" w:id="46"/>
      <w:r>
        <w:rPr>
          <w:rFonts w:ascii="Arial" w:hAnsi="Arial" w:cs="Arial"/>
        </w:rPr>
        <w:t>9.</w:t>
      </w:r>
      <w:r>
        <w:rPr>
          <w:rFonts w:ascii="Arial" w:hAnsi="Arial" w:cs="Arial"/>
        </w:rPr>
        <w:tab/>
      </w:r>
      <w:r w:rsidRPr="0003620F" w:rsidR="001D0C6D">
        <w:rPr>
          <w:rFonts w:ascii="Arial" w:hAnsi="Arial" w:cs="Arial"/>
        </w:rPr>
        <w:t>Data design</w:t>
      </w:r>
      <w:bookmarkEnd w:id="43"/>
      <w:bookmarkEnd w:id="46"/>
    </w:p>
    <w:p xmlns:wp14="http://schemas.microsoft.com/office/word/2010/wordml" w:rsidR="00587A35" w:rsidP="00587A35" w:rsidRDefault="00587A35" w14:paraId="61829076" wp14:textId="77777777"/>
    <w:p xmlns:wp14="http://schemas.microsoft.com/office/word/2010/wordml" w:rsidRPr="0003620F" w:rsidR="001D0C6D" w:rsidRDefault="001D0C6D" w14:paraId="3D1FD367" wp14:textId="77777777">
      <w:pPr>
        <w:rPr>
          <w:rFonts w:ascii="Arial" w:hAnsi="Arial" w:cs="Arial"/>
          <w:sz w:val="20"/>
        </w:rPr>
      </w:pPr>
      <w:r w:rsidRPr="0003620F">
        <w:rPr>
          <w:rFonts w:ascii="Arial" w:hAnsi="Arial" w:cs="Arial"/>
          <w:sz w:val="20"/>
        </w:rPr>
        <w:t>&lt;The entity relationship diagram prepared for the database has to be defined here.&gt;</w:t>
      </w:r>
    </w:p>
    <w:p xmlns:wp14="http://schemas.microsoft.com/office/word/2010/wordml" w:rsidRPr="0003620F" w:rsidR="001D0C6D" w:rsidRDefault="001D0C6D" w14:paraId="2BA226A1" wp14:textId="77777777">
      <w:pPr>
        <w:jc w:val="both"/>
        <w:rPr>
          <w:rFonts w:ascii="Arial" w:hAnsi="Arial" w:cs="Arial"/>
          <w:sz w:val="20"/>
        </w:rPr>
      </w:pPr>
    </w:p>
    <w:p xmlns:wp14="http://schemas.microsoft.com/office/word/2010/wordml" w:rsidRPr="0003620F" w:rsidR="001D0C6D" w:rsidP="0006273E" w:rsidRDefault="000414B8" w14:paraId="4FDA08F9" wp14:textId="77777777">
      <w:pPr>
        <w:pStyle w:val="Heading2"/>
      </w:pPr>
      <w:bookmarkStart w:name="_Toc468099761" w:id="47"/>
      <w:bookmarkStart w:name="_Toc371459713" w:id="48"/>
      <w:r>
        <w:t xml:space="preserve">9.2 </w:t>
      </w:r>
      <w:r w:rsidRPr="0003620F" w:rsidR="001D0C6D">
        <w:t>Data structure (data types, arrays, and structures)</w:t>
      </w:r>
      <w:bookmarkEnd w:id="47"/>
      <w:bookmarkEnd w:id="48"/>
    </w:p>
    <w:p xmlns:wp14="http://schemas.microsoft.com/office/word/2010/wordml" w:rsidRPr="0003620F" w:rsidR="001D0C6D" w:rsidP="00516D0A" w:rsidRDefault="000414B8" w14:paraId="733B1091" wp14:textId="77777777">
      <w:pPr>
        <w:pStyle w:val="BodyText3"/>
        <w:tabs>
          <w:tab w:val="num" w:pos="780"/>
        </w:tabs>
        <w:rPr>
          <w:rFonts w:cs="Arial"/>
        </w:rPr>
      </w:pPr>
      <w:r>
        <w:rPr>
          <w:rFonts w:cs="Arial"/>
        </w:rPr>
        <w:t>Not applicable.</w:t>
      </w:r>
    </w:p>
    <w:p xmlns:wp14="http://schemas.microsoft.com/office/word/2010/wordml" w:rsidR="001D0C6D" w:rsidP="00561F26" w:rsidRDefault="00561F26" w14:paraId="5CB443A6" wp14:textId="77777777">
      <w:pPr>
        <w:pStyle w:val="Heading1"/>
        <w:numPr>
          <w:ilvl w:val="0"/>
          <w:numId w:val="0"/>
        </w:numPr>
        <w:rPr>
          <w:rFonts w:ascii="Arial" w:hAnsi="Arial" w:cs="Arial"/>
        </w:rPr>
      </w:pPr>
      <w:bookmarkStart w:name="_Toc371459714" w:id="49"/>
      <w:r>
        <w:rPr>
          <w:rFonts w:ascii="Arial" w:hAnsi="Arial" w:cs="Arial"/>
        </w:rPr>
        <w:t>10.</w:t>
      </w:r>
      <w:r>
        <w:rPr>
          <w:rFonts w:ascii="Arial" w:hAnsi="Arial" w:cs="Arial"/>
        </w:rPr>
        <w:tab/>
      </w:r>
      <w:r w:rsidRPr="0003620F" w:rsidR="001D0C6D">
        <w:rPr>
          <w:rFonts w:ascii="Arial" w:hAnsi="Arial" w:cs="Arial"/>
        </w:rPr>
        <w:t>Reusability</w:t>
      </w:r>
      <w:bookmarkEnd w:id="49"/>
    </w:p>
    <w:p xmlns:wp14="http://schemas.microsoft.com/office/word/2010/wordml" w:rsidR="00435F81" w:rsidP="00435F81" w:rsidRDefault="00435F81" w14:paraId="6A51F7C3" wp14:textId="77777777">
      <w:pPr>
        <w:pStyle w:val="Heading1"/>
        <w:numPr>
          <w:ilvl w:val="0"/>
          <w:numId w:val="0"/>
        </w:numPr>
        <w:ind w:left="720" w:hanging="720"/>
        <w:rPr>
          <w:rFonts w:ascii="Arial" w:hAnsi="Arial" w:cs="Arial"/>
        </w:rPr>
      </w:pPr>
      <w:bookmarkStart w:name="_Toc371459715" w:id="50"/>
      <w:r>
        <w:rPr>
          <w:rFonts w:ascii="Arial" w:hAnsi="Arial" w:cs="Arial"/>
        </w:rPr>
        <w:t xml:space="preserve">11. </w:t>
      </w:r>
      <w:r w:rsidRPr="00435F81">
        <w:rPr>
          <w:rFonts w:ascii="Arial" w:hAnsi="Arial" w:cs="Arial"/>
        </w:rPr>
        <w:t>Design Alternatives</w:t>
      </w:r>
      <w:bookmarkEnd w:id="50"/>
    </w:p>
    <w:p xmlns:wp14="http://schemas.microsoft.com/office/word/2010/wordml" w:rsidRPr="00435F81" w:rsidR="00435F81" w:rsidP="00435F81" w:rsidRDefault="00435F81" w14:paraId="17AD93B2" wp14:textId="77777777"/>
    <w:p xmlns:wp14="http://schemas.microsoft.com/office/word/2010/wordml" w:rsidRPr="00435F81" w:rsidR="00435F81" w:rsidP="00435F81" w:rsidRDefault="00435F81" w14:paraId="249A8E48" wp14:textId="77777777">
      <w:pPr>
        <w:keepNext/>
        <w:spacing w:before="240" w:after="60"/>
        <w:outlineLvl w:val="0"/>
        <w:rPr>
          <w:rFonts w:ascii="Arial" w:hAnsi="Arial" w:cs="Arial"/>
          <w:b/>
          <w:kern w:val="28"/>
          <w:sz w:val="36"/>
        </w:rPr>
      </w:pPr>
      <w:r w:rsidRPr="01C358C6" w:rsidR="00435F81">
        <w:rPr>
          <w:rFonts w:ascii="Arial" w:hAnsi="Arial" w:cs="Arial"/>
          <w:b w:val="1"/>
          <w:bCs w:val="1"/>
          <w:kern w:val="28"/>
          <w:sz w:val="36"/>
          <w:szCs w:val="36"/>
        </w:rPr>
        <w:t xml:space="preserve">12. </w:t>
      </w:r>
      <w:r w:rsidRPr="01C358C6" w:rsidR="00435F81">
        <w:rPr>
          <w:rFonts w:ascii="Arial" w:hAnsi="Arial" w:cs="Arial"/>
          <w:b w:val="1"/>
          <w:bCs w:val="1"/>
          <w:kern w:val="28"/>
          <w:sz w:val="36"/>
          <w:szCs w:val="36"/>
        </w:rPr>
        <w:t>Design Feasibility</w:t>
      </w:r>
    </w:p>
    <w:p w:rsidR="54A05AB2" w:rsidP="01C358C6" w:rsidRDefault="54A05AB2" w14:paraId="089E62DB" w14:textId="6ECA654D">
      <w:pP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  <w:r w:rsidRPr="01C358C6" w:rsidR="54A05AB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We have used the OOAD approach in this project. This </w:t>
      </w:r>
      <w:r w:rsidRPr="01C358C6" w:rsidR="54A05AB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methodology</w:t>
      </w:r>
      <w:r w:rsidRPr="01C358C6" w:rsidR="54A05AB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 has been chosen based on our analogy of the user requirements, feasibility study and based on the experience of the co-ordinators. It has been seen that several other project groups developing similar projects have chosen the same </w:t>
      </w:r>
      <w:r w:rsidRPr="01C358C6" w:rsidR="54A05AB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methodology</w:t>
      </w:r>
      <w:r w:rsidRPr="01C358C6" w:rsidR="54A05AB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.</w:t>
      </w:r>
    </w:p>
    <w:p w:rsidR="01C358C6" w:rsidP="01C358C6" w:rsidRDefault="01C358C6" w14:paraId="32A9087D" w14:textId="77B1B646">
      <w:pP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</w:p>
    <w:p w:rsidR="54A05AB2" w:rsidP="01C358C6" w:rsidRDefault="54A05AB2" w14:paraId="43F5416F" w14:textId="2477AEA8">
      <w:pP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  <w:r w:rsidRPr="01C358C6" w:rsidR="54A05AB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The OOAD assures properties such as reusability, modularity, efficiency.</w:t>
      </w:r>
    </w:p>
    <w:p w:rsidR="01C358C6" w:rsidP="01C358C6" w:rsidRDefault="01C358C6" w14:paraId="76B28E35" w14:textId="2A027E63">
      <w:pP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en-GB"/>
        </w:rPr>
      </w:pPr>
    </w:p>
    <w:p w:rsidR="01C358C6" w:rsidP="01C358C6" w:rsidRDefault="01C358C6" w14:paraId="64C2EE81" w14:textId="06116EC2">
      <w:pPr>
        <w:pStyle w:val="Normal"/>
        <w:rPr>
          <w:rFonts w:ascii="Arial" w:hAnsi="Arial" w:cs="Arial"/>
          <w:sz w:val="20"/>
          <w:szCs w:val="20"/>
        </w:rPr>
      </w:pPr>
    </w:p>
    <w:p xmlns:wp14="http://schemas.microsoft.com/office/word/2010/wordml" w:rsidR="00FB4CA0" w:rsidP="00FB4CA0" w:rsidRDefault="00FB4CA0" w14:paraId="66204FF1" wp14:textId="77777777">
      <w:pPr>
        <w:rPr>
          <w:rFonts w:ascii="Arial" w:hAnsi="Arial" w:cs="Arial"/>
          <w:sz w:val="20"/>
        </w:rPr>
      </w:pPr>
    </w:p>
    <w:p xmlns:wp14="http://schemas.microsoft.com/office/word/2010/wordml" w:rsidRPr="00FB4CA0" w:rsidR="00FB4CA0" w:rsidP="00FB4CA0" w:rsidRDefault="00FB4CA0" w14:paraId="0B475A22" wp14:textId="77777777">
      <w:pPr>
        <w:pStyle w:val="Heading1"/>
        <w:numPr>
          <w:ilvl w:val="0"/>
          <w:numId w:val="11"/>
        </w:numPr>
        <w:rPr>
          <w:rFonts w:ascii="Arial" w:hAnsi="Arial" w:cs="Arial"/>
        </w:rPr>
      </w:pPr>
      <w:bookmarkStart w:name="_Toc371459716" w:id="51"/>
      <w:r w:rsidRPr="01C358C6" w:rsidR="00FB4CA0">
        <w:rPr>
          <w:rFonts w:ascii="Arial" w:hAnsi="Arial" w:cs="Arial"/>
        </w:rPr>
        <w:t>Additional Hardware and Software required</w:t>
      </w:r>
      <w:bookmarkEnd w:id="51"/>
    </w:p>
    <w:p w:rsidR="4328AF21" w:rsidP="01C358C6" w:rsidRDefault="4328AF21" w14:paraId="04F104BC" w14:textId="77BBBEB3">
      <w:pPr>
        <w:rPr>
          <w:rFonts w:ascii="Arial" w:hAnsi="Arial" w:eastAsia="Arial" w:cs="Arial"/>
          <w:noProof w:val="0"/>
          <w:sz w:val="20"/>
          <w:szCs w:val="20"/>
          <w:lang w:val="en-GB"/>
        </w:rPr>
      </w:pPr>
      <w:r w:rsidRPr="01C358C6" w:rsidR="4328AF2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This requirement is based on the future stages of development. </w:t>
      </w:r>
      <w:r w:rsidRPr="01C358C6" w:rsidR="4328AF2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Therefore</w:t>
      </w:r>
      <w:r w:rsidRPr="01C358C6" w:rsidR="4328AF2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 as of now this is not applicable</w:t>
      </w:r>
    </w:p>
    <w:p w:rsidR="01C358C6" w:rsidP="01C358C6" w:rsidRDefault="01C358C6" w14:paraId="5C19BF01" w14:textId="53B835DA">
      <w:pPr>
        <w:pStyle w:val="Normal"/>
        <w:rPr>
          <w:rFonts w:ascii="Arial" w:hAnsi="Arial" w:cs="Arial"/>
          <w:sz w:val="20"/>
          <w:szCs w:val="20"/>
        </w:rPr>
      </w:pPr>
    </w:p>
    <w:p xmlns:wp14="http://schemas.microsoft.com/office/word/2010/wordml" w:rsidRPr="00393A85" w:rsidR="00393A85" w:rsidP="00393A85" w:rsidRDefault="00393A85" w14:paraId="3C67D140" wp14:textId="77777777">
      <w:pPr>
        <w:pStyle w:val="Heading1"/>
        <w:numPr>
          <w:numId w:val="0"/>
        </w:numPr>
        <w:ind w:left="720" w:hanging="720"/>
        <w:rPr>
          <w:rFonts w:ascii="Arial" w:hAnsi="Arial" w:cs="Arial"/>
        </w:rPr>
      </w:pPr>
      <w:bookmarkStart w:name="_Toc371459717" w:id="52"/>
      <w:r w:rsidRPr="01C358C6" w:rsidR="00393A85">
        <w:rPr>
          <w:rFonts w:ascii="Arial" w:hAnsi="Arial" w:cs="Arial"/>
        </w:rPr>
        <w:t xml:space="preserve">14. </w:t>
      </w:r>
      <w:r w:rsidRPr="01C358C6" w:rsidR="00393A85">
        <w:rPr>
          <w:rFonts w:ascii="Arial" w:hAnsi="Arial" w:cs="Arial"/>
        </w:rPr>
        <w:t>Testing Strategy</w:t>
      </w:r>
      <w:bookmarkEnd w:id="52"/>
    </w:p>
    <w:p w:rsidR="614F8820" w:rsidP="01C358C6" w:rsidRDefault="614F8820" w14:paraId="62E3B20B" w14:textId="16AADB94">
      <w:pP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  <w:r w:rsidRPr="01C358C6" w:rsidR="614F882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The various stages of testing to be followed for our application includes white unit and integration testing</w:t>
      </w:r>
      <w:r w:rsidRPr="01C358C6" w:rsidR="614F882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.</w:t>
      </w:r>
    </w:p>
    <w:p w:rsidR="614F8820" w:rsidP="01C358C6" w:rsidRDefault="614F8820" w14:paraId="270276B5" w14:textId="1FA520B1">
      <w:pP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GB"/>
        </w:rPr>
      </w:pPr>
      <w:r w:rsidRPr="01C358C6" w:rsidR="614F882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We will carry out all such testing in a simulated environment only.</w:t>
      </w:r>
      <w:r w:rsidRPr="01C358C6" w:rsidR="614F882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GB"/>
        </w:rPr>
        <w:t xml:space="preserve"> </w:t>
      </w:r>
    </w:p>
    <w:p w:rsidR="01C358C6" w:rsidP="01C358C6" w:rsidRDefault="01C358C6" w14:paraId="7008DE5A" w14:textId="0178E807">
      <w:pP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GB"/>
        </w:rPr>
      </w:pPr>
    </w:p>
    <w:p w:rsidR="01C358C6" w:rsidP="01C358C6" w:rsidRDefault="01C358C6" w14:paraId="1FDA4457" w14:textId="6C3E3E2B">
      <w:pPr>
        <w:pStyle w:val="Normal"/>
      </w:pPr>
    </w:p>
    <w:p xmlns:wp14="http://schemas.microsoft.com/office/word/2010/wordml" w:rsidRPr="00B325D1" w:rsidR="00B325D1" w:rsidP="00B325D1" w:rsidRDefault="00B325D1" w14:paraId="2A7502EA" wp14:textId="77777777">
      <w:pPr>
        <w:pStyle w:val="Heading1"/>
        <w:numPr>
          <w:ilvl w:val="0"/>
          <w:numId w:val="0"/>
        </w:numPr>
        <w:rPr>
          <w:rFonts w:ascii="Arial" w:hAnsi="Arial" w:cs="Arial"/>
        </w:rPr>
      </w:pPr>
      <w:bookmarkStart w:name="_Toc371459718" w:id="53"/>
      <w:r>
        <w:rPr>
          <w:rFonts w:ascii="Arial" w:hAnsi="Arial" w:cs="Arial"/>
        </w:rPr>
        <w:t xml:space="preserve">15. </w:t>
      </w:r>
      <w:r w:rsidRPr="00B325D1">
        <w:rPr>
          <w:rFonts w:ascii="Arial" w:hAnsi="Arial" w:cs="Arial"/>
        </w:rPr>
        <w:t>Traceability Matrix</w:t>
      </w:r>
      <w:bookmarkEnd w:id="53"/>
    </w:p>
    <w:p xmlns:wp14="http://schemas.microsoft.com/office/word/2010/wordml" w:rsidRPr="00B325D1" w:rsidR="00B325D1" w:rsidP="00B325D1" w:rsidRDefault="00B325D1" w14:paraId="02F2C34E" wp14:textId="77777777">
      <w:pPr>
        <w:rPr>
          <w:rFonts w:ascii="Arial" w:hAnsi="Arial" w:cs="Arial"/>
          <w:b/>
        </w:rPr>
      </w:pPr>
    </w:p>
    <w:p w:rsidR="6A4BDFD6" w:rsidP="01C358C6" w:rsidRDefault="6A4BDFD6" w14:paraId="60242715" w14:textId="7B064D12">
      <w:pPr>
        <w:pStyle w:val="Normal"/>
        <w:rPr>
          <w:rFonts w:ascii="Arial" w:hAnsi="Arial" w:eastAsia="Arial" w:cs="Arial"/>
          <w:noProof w:val="0"/>
          <w:sz w:val="20"/>
          <w:szCs w:val="20"/>
          <w:lang w:val="en-GB"/>
        </w:rPr>
      </w:pPr>
      <w:r w:rsidRPr="01C358C6" w:rsidR="6A4BDF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As per the requirements-HLD tagging shown in the document “</w:t>
      </w:r>
      <w:r w:rsidRPr="01C358C6" w:rsidR="6A4BDF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Requirement_Tracea</w:t>
      </w:r>
      <w:r w:rsidRPr="01C358C6" w:rsidR="6A4BDF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bility.xls” each of the requirements ha</w:t>
      </w:r>
      <w:r w:rsidRPr="01C358C6" w:rsidR="6A4BDF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s</w:t>
      </w:r>
      <w:r w:rsidRPr="01C358C6" w:rsidR="6A4BDF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 been mapped to the </w:t>
      </w:r>
      <w:r w:rsidRPr="01C358C6" w:rsidR="6A4BDF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appropriate classes</w:t>
      </w:r>
      <w:r w:rsidRPr="01C358C6" w:rsidR="6A4BDF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. Both the requirements and classes have been tagged accordi</w:t>
      </w:r>
      <w:r w:rsidRPr="01C358C6" w:rsidR="6A4BDF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ng to the tag standards</w:t>
      </w:r>
    </w:p>
    <w:p xmlns:wp14="http://schemas.microsoft.com/office/word/2010/wordml" w:rsidR="000414B8" w:rsidP="00435F81" w:rsidRDefault="000414B8" w14:paraId="680A4E5D" wp14:textId="77777777">
      <w:pPr>
        <w:pStyle w:val="Heading1"/>
        <w:numPr>
          <w:ilvl w:val="0"/>
          <w:numId w:val="0"/>
        </w:numPr>
      </w:pPr>
    </w:p>
    <w:p xmlns:wp14="http://schemas.microsoft.com/office/word/2010/wordml" w:rsidR="00393A85" w:rsidP="00C11688" w:rsidRDefault="00393A85" w14:paraId="19219836" wp14:textId="77777777"/>
    <w:p xmlns:wp14="http://schemas.microsoft.com/office/word/2010/wordml" w:rsidR="00B325D1" w:rsidP="00C11688" w:rsidRDefault="00B325D1" w14:paraId="296FEF7D" wp14:textId="77777777"/>
    <w:p xmlns:wp14="http://schemas.microsoft.com/office/word/2010/wordml" w:rsidR="00B325D1" w:rsidP="00C11688" w:rsidRDefault="00B325D1" w14:paraId="7194DBDC" wp14:textId="77777777"/>
    <w:p xmlns:wp14="http://schemas.microsoft.com/office/word/2010/wordml" w:rsidR="00B325D1" w:rsidP="00C11688" w:rsidRDefault="00B325D1" w14:paraId="769D0D3C" wp14:textId="77777777"/>
    <w:p xmlns:wp14="http://schemas.microsoft.com/office/word/2010/wordml" w:rsidR="00B325D1" w:rsidP="00C11688" w:rsidRDefault="00B325D1" w14:paraId="54CD245A" wp14:textId="77777777"/>
    <w:p xmlns:wp14="http://schemas.microsoft.com/office/word/2010/wordml" w:rsidR="00B325D1" w:rsidP="00C11688" w:rsidRDefault="00B325D1" w14:paraId="1231BE67" wp14:textId="77777777"/>
    <w:p xmlns:wp14="http://schemas.microsoft.com/office/word/2010/wordml" w:rsidRPr="00393A85" w:rsidR="00393A85" w:rsidP="00C11688" w:rsidRDefault="00393A85" w14:paraId="36FEB5B0" wp14:textId="77777777"/>
    <w:p xmlns:wp14="http://schemas.microsoft.com/office/word/2010/wordml" w:rsidRPr="0003620F" w:rsidR="001D0C6D" w:rsidP="00B325D1" w:rsidRDefault="00B325D1" w14:paraId="60AE00DF" wp14:textId="77777777">
      <w:pPr>
        <w:pStyle w:val="Heading1"/>
        <w:numPr>
          <w:ilvl w:val="0"/>
          <w:numId w:val="0"/>
        </w:numPr>
        <w:rPr>
          <w:rFonts w:ascii="Arial" w:hAnsi="Arial" w:cs="Arial"/>
        </w:rPr>
      </w:pPr>
      <w:bookmarkStart w:name="_Toc174014273" w:id="54"/>
      <w:bookmarkStart w:name="_Toc174014301" w:id="55"/>
      <w:bookmarkStart w:name="_Toc174014277" w:id="56"/>
      <w:bookmarkStart w:name="_Toc174014305" w:id="57"/>
      <w:bookmarkStart w:name="_Toc174014278" w:id="58"/>
      <w:bookmarkStart w:name="_Toc174014306" w:id="59"/>
      <w:bookmarkStart w:name="_Toc174014280" w:id="60"/>
      <w:bookmarkStart w:name="_Toc174014308" w:id="61"/>
      <w:bookmarkStart w:name="_Toc371459719" w:id="62"/>
      <w:bookmarkEnd w:id="54"/>
      <w:bookmarkEnd w:id="55"/>
      <w:bookmarkEnd w:id="56"/>
      <w:bookmarkEnd w:id="57"/>
      <w:bookmarkEnd w:id="58"/>
      <w:bookmarkEnd w:id="59"/>
      <w:bookmarkEnd w:id="60"/>
      <w:bookmarkEnd w:id="61"/>
      <w:r>
        <w:rPr>
          <w:rFonts w:ascii="Arial" w:hAnsi="Arial" w:cs="Arial"/>
        </w:rPr>
        <w:t xml:space="preserve">16. </w:t>
      </w:r>
      <w:r w:rsidRPr="0003620F" w:rsidR="001D0C6D">
        <w:rPr>
          <w:rFonts w:ascii="Arial" w:hAnsi="Arial" w:cs="Arial"/>
        </w:rPr>
        <w:t>References</w:t>
      </w:r>
      <w:bookmarkEnd w:id="62"/>
    </w:p>
    <w:p xmlns:wp14="http://schemas.microsoft.com/office/word/2010/wordml" w:rsidRPr="0003620F" w:rsidR="001D0C6D" w:rsidRDefault="001D0C6D" w14:paraId="3F93E0DC" wp14:textId="77777777">
      <w:pPr>
        <w:ind w:firstLine="720"/>
        <w:rPr>
          <w:rFonts w:ascii="Arial" w:hAnsi="Arial" w:cs="Arial"/>
          <w:sz w:val="20"/>
        </w:rPr>
      </w:pPr>
      <w:r w:rsidRPr="0003620F">
        <w:rPr>
          <w:rFonts w:ascii="Arial" w:hAnsi="Arial" w:cs="Arial"/>
          <w:sz w:val="20"/>
        </w:rPr>
        <w:t>List of all external sources of information referenced in this document.</w:t>
      </w:r>
    </w:p>
    <w:p xmlns:wp14="http://schemas.microsoft.com/office/word/2010/wordml" w:rsidRPr="0003620F" w:rsidR="001D0C6D" w:rsidRDefault="001D0C6D" w14:paraId="30D7AA69" wp14:textId="77777777">
      <w:pPr>
        <w:rPr>
          <w:rFonts w:ascii="Arial" w:hAnsi="Arial" w:cs="Arial"/>
          <w:sz w:val="20"/>
        </w:rPr>
      </w:pPr>
    </w:p>
    <w:tbl>
      <w:tblPr>
        <w:tblW w:w="9293" w:type="dxa"/>
        <w:tblInd w:w="828" w:type="dxa"/>
        <w:tblBorders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  <w:insideH w:val="single" w:color="000000" w:sz="6" w:space="0"/>
          <w:insideV w:val="single" w:color="000000" w:sz="6" w:space="0"/>
        </w:tblBorders>
        <w:tblLayout w:type="fixed"/>
        <w:tblLook w:val="00A7" w:firstRow="1" w:lastRow="0" w:firstColumn="1" w:lastColumn="0" w:noHBand="0" w:noVBand="0"/>
      </w:tblPr>
      <w:tblGrid>
        <w:gridCol w:w="540"/>
        <w:gridCol w:w="3690"/>
        <w:gridCol w:w="1260"/>
        <w:gridCol w:w="1350"/>
        <w:gridCol w:w="2453"/>
      </w:tblGrid>
      <w:tr xmlns:wp14="http://schemas.microsoft.com/office/word/2010/wordml" w:rsidRPr="0003620F" w:rsidR="001D0C6D" w:rsidTr="01C358C6" w14:paraId="64407A50" wp14:textId="77777777">
        <w:tblPrEx>
          <w:tblCellMar>
            <w:top w:w="0" w:type="dxa"/>
            <w:bottom w:w="0" w:type="dxa"/>
          </w:tblCellMar>
        </w:tblPrEx>
        <w:tc>
          <w:tcPr>
            <w:tcW w:w="540" w:type="dxa"/>
            <w:tcMar/>
          </w:tcPr>
          <w:p w:rsidRPr="0003620F" w:rsidR="001D0C6D" w:rsidRDefault="001D0C6D" w14:paraId="00BAF7EB" wp14:textId="77777777">
            <w:pPr>
              <w:rPr>
                <w:rFonts w:ascii="Arial" w:hAnsi="Arial" w:cs="Arial"/>
                <w:b/>
                <w:sz w:val="20"/>
              </w:rPr>
            </w:pPr>
            <w:r w:rsidRPr="0003620F">
              <w:rPr>
                <w:rFonts w:ascii="Arial" w:hAnsi="Arial" w:cs="Arial"/>
                <w:b/>
                <w:sz w:val="20"/>
              </w:rPr>
              <w:t>Sl. No.</w:t>
            </w:r>
          </w:p>
        </w:tc>
        <w:tc>
          <w:tcPr>
            <w:tcW w:w="3690" w:type="dxa"/>
            <w:tcMar/>
          </w:tcPr>
          <w:p w:rsidRPr="0003620F" w:rsidR="001D0C6D" w:rsidRDefault="001D0C6D" w14:paraId="31FF54C8" wp14:textId="77777777">
            <w:pPr>
              <w:rPr>
                <w:rFonts w:ascii="Arial" w:hAnsi="Arial" w:cs="Arial"/>
                <w:b/>
                <w:sz w:val="20"/>
              </w:rPr>
            </w:pPr>
            <w:r w:rsidRPr="0003620F">
              <w:rPr>
                <w:rFonts w:ascii="Arial" w:hAnsi="Arial" w:cs="Arial"/>
                <w:b/>
                <w:sz w:val="20"/>
              </w:rPr>
              <w:t>Description</w:t>
            </w:r>
          </w:p>
        </w:tc>
        <w:tc>
          <w:tcPr>
            <w:tcW w:w="1260" w:type="dxa"/>
            <w:tcMar/>
          </w:tcPr>
          <w:p w:rsidRPr="0003620F" w:rsidR="001D0C6D" w:rsidRDefault="001D0C6D" w14:paraId="491072FA" wp14:textId="77777777">
            <w:pPr>
              <w:rPr>
                <w:rFonts w:ascii="Arial" w:hAnsi="Arial" w:cs="Arial"/>
                <w:b/>
                <w:sz w:val="20"/>
              </w:rPr>
            </w:pPr>
            <w:r w:rsidRPr="0003620F">
              <w:rPr>
                <w:rFonts w:ascii="Arial" w:hAnsi="Arial" w:cs="Arial"/>
                <w:b/>
                <w:sz w:val="20"/>
              </w:rPr>
              <w:t>Date</w:t>
            </w:r>
          </w:p>
        </w:tc>
        <w:tc>
          <w:tcPr>
            <w:tcW w:w="1350" w:type="dxa"/>
            <w:tcMar/>
          </w:tcPr>
          <w:p w:rsidRPr="0003620F" w:rsidR="001D0C6D" w:rsidRDefault="001D0C6D" w14:paraId="27A92F69" wp14:textId="77777777">
            <w:pPr>
              <w:rPr>
                <w:rFonts w:ascii="Arial" w:hAnsi="Arial" w:cs="Arial"/>
                <w:b/>
                <w:sz w:val="20"/>
              </w:rPr>
            </w:pPr>
            <w:r w:rsidRPr="0003620F">
              <w:rPr>
                <w:rFonts w:ascii="Arial" w:hAnsi="Arial" w:cs="Arial"/>
                <w:b/>
                <w:sz w:val="20"/>
              </w:rPr>
              <w:t>Vers.</w:t>
            </w:r>
          </w:p>
        </w:tc>
        <w:tc>
          <w:tcPr>
            <w:tcW w:w="2453" w:type="dxa"/>
            <w:tcMar/>
          </w:tcPr>
          <w:p w:rsidRPr="00587A35" w:rsidR="001D0C6D" w:rsidRDefault="001D0C6D" w14:paraId="1D2B207C" wp14:textId="77777777">
            <w:pPr>
              <w:rPr>
                <w:rFonts w:ascii="Arial" w:hAnsi="Arial" w:cs="Arial"/>
                <w:b/>
                <w:sz w:val="20"/>
              </w:rPr>
            </w:pPr>
            <w:r w:rsidRPr="00587A35">
              <w:rPr>
                <w:rFonts w:ascii="Arial" w:hAnsi="Arial" w:cs="Arial"/>
                <w:b/>
                <w:sz w:val="20"/>
              </w:rPr>
              <w:t>Location</w:t>
            </w:r>
          </w:p>
        </w:tc>
      </w:tr>
      <w:tr xmlns:wp14="http://schemas.microsoft.com/office/word/2010/wordml" w:rsidRPr="0003620F" w:rsidR="001D0C6D" w:rsidTr="01C358C6" w14:paraId="5451215E" wp14:textId="77777777">
        <w:tblPrEx>
          <w:tblCellMar>
            <w:top w:w="0" w:type="dxa"/>
            <w:bottom w:w="0" w:type="dxa"/>
          </w:tblCellMar>
        </w:tblPrEx>
        <w:tc>
          <w:tcPr>
            <w:tcW w:w="540" w:type="dxa"/>
            <w:tcMar/>
          </w:tcPr>
          <w:p w:rsidRPr="00435F81" w:rsidR="001D0C6D" w:rsidRDefault="001D0C6D" w14:paraId="0135CBF0" wp14:textId="77777777">
            <w:pPr>
              <w:rPr>
                <w:rFonts w:ascii="Arial" w:hAnsi="Arial" w:cs="Arial"/>
                <w:sz w:val="20"/>
              </w:rPr>
            </w:pPr>
            <w:r w:rsidRPr="00435F81">
              <w:rPr>
                <w:rFonts w:ascii="Arial" w:hAnsi="Arial" w:cs="Arial"/>
                <w:sz w:val="20"/>
              </w:rPr>
              <w:t>1.</w:t>
            </w:r>
          </w:p>
        </w:tc>
        <w:tc>
          <w:tcPr>
            <w:tcW w:w="3690" w:type="dxa"/>
            <w:tcMar/>
          </w:tcPr>
          <w:p w:rsidRPr="00435F81" w:rsidR="001D0C6D" w:rsidRDefault="007C6EBD" w14:paraId="4B728DE1" wp14:textId="77777777">
            <w:pPr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Software </w:t>
            </w:r>
            <w:r w:rsidR="000D704E">
              <w:rPr>
                <w:rFonts w:ascii="Arial" w:hAnsi="Arial" w:cs="Arial"/>
                <w:sz w:val="20"/>
              </w:rPr>
              <w:t>Requirements Specification Document</w:t>
            </w:r>
          </w:p>
        </w:tc>
        <w:tc>
          <w:tcPr>
            <w:tcW w:w="1260" w:type="dxa"/>
            <w:tcMar/>
          </w:tcPr>
          <w:p w:rsidRPr="00435F81" w:rsidR="001D0C6D" w:rsidP="01C358C6" w:rsidRDefault="001717C5" w14:paraId="0CFD3A60" wp14:textId="7D02DC63">
            <w:pPr>
              <w:rPr>
                <w:rFonts w:ascii="Arial" w:hAnsi="Arial" w:cs="Arial"/>
                <w:sz w:val="20"/>
                <w:szCs w:val="20"/>
              </w:rPr>
            </w:pPr>
            <w:r w:rsidRPr="01C358C6" w:rsidR="3E5AEC89">
              <w:rPr>
                <w:rFonts w:ascii="Arial" w:hAnsi="Arial" w:cs="Arial"/>
                <w:sz w:val="20"/>
                <w:szCs w:val="20"/>
              </w:rPr>
              <w:t>2</w:t>
            </w:r>
            <w:r w:rsidRPr="01C358C6" w:rsidR="10016F11">
              <w:rPr>
                <w:rFonts w:ascii="Arial" w:hAnsi="Arial" w:cs="Arial"/>
                <w:sz w:val="20"/>
                <w:szCs w:val="20"/>
              </w:rPr>
              <w:t>9</w:t>
            </w:r>
            <w:r w:rsidRPr="01C358C6" w:rsidR="3E5AEC89">
              <w:rPr>
                <w:rFonts w:ascii="Arial" w:hAnsi="Arial" w:cs="Arial"/>
                <w:sz w:val="20"/>
                <w:szCs w:val="20"/>
              </w:rPr>
              <w:t>/</w:t>
            </w:r>
            <w:r w:rsidRPr="01C358C6" w:rsidR="50BFAB3A">
              <w:rPr>
                <w:rFonts w:ascii="Arial" w:hAnsi="Arial" w:cs="Arial"/>
                <w:sz w:val="20"/>
                <w:szCs w:val="20"/>
              </w:rPr>
              <w:t>07</w:t>
            </w:r>
            <w:r w:rsidRPr="01C358C6" w:rsidR="3E5AEC89">
              <w:rPr>
                <w:rFonts w:ascii="Arial" w:hAnsi="Arial" w:cs="Arial"/>
                <w:sz w:val="20"/>
                <w:szCs w:val="20"/>
              </w:rPr>
              <w:t>/20</w:t>
            </w:r>
            <w:r w:rsidRPr="01C358C6" w:rsidR="03CD8E43">
              <w:rPr>
                <w:rFonts w:ascii="Arial" w:hAnsi="Arial" w:cs="Arial"/>
                <w:sz w:val="20"/>
                <w:szCs w:val="20"/>
              </w:rPr>
              <w:t>2</w:t>
            </w:r>
            <w:r w:rsidRPr="01C358C6" w:rsidR="3E5AEC89"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1350" w:type="dxa"/>
            <w:tcMar/>
          </w:tcPr>
          <w:p w:rsidRPr="00435F81" w:rsidR="001D0C6D" w:rsidRDefault="000D704E" w14:paraId="4B3AA50C" wp14:textId="77777777">
            <w:pPr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1.0</w:t>
            </w:r>
          </w:p>
        </w:tc>
        <w:tc>
          <w:tcPr>
            <w:tcW w:w="2453" w:type="dxa"/>
            <w:tcMar/>
          </w:tcPr>
          <w:p w:rsidRPr="00FB4CA0" w:rsidR="001D0C6D" w:rsidRDefault="001717C5" w14:paraId="2811745E" wp14:textId="77777777">
            <w:pPr>
              <w:rPr>
                <w:rFonts w:ascii="Arial" w:hAnsi="Arial" w:cs="Arial"/>
                <w:sz w:val="20"/>
              </w:rPr>
            </w:pPr>
            <w:r w:rsidRPr="001717C5">
              <w:rPr>
                <w:rFonts w:ascii="Arial" w:hAnsi="Arial" w:cs="Arial"/>
                <w:i/>
                <w:iCs/>
                <w:color w:val="FF0000"/>
                <w:sz w:val="20"/>
                <w:u w:val="single"/>
                <w:lang w:val="en-US"/>
              </w:rPr>
              <w:t>SRS.doc</w:t>
            </w:r>
          </w:p>
        </w:tc>
      </w:tr>
      <w:tr xmlns:wp14="http://schemas.microsoft.com/office/word/2010/wordml" w:rsidRPr="0003620F" w:rsidR="001D0C6D" w:rsidTr="01C358C6" w14:paraId="47886996" wp14:textId="77777777">
        <w:tblPrEx>
          <w:tblCellMar>
            <w:top w:w="0" w:type="dxa"/>
            <w:bottom w:w="0" w:type="dxa"/>
          </w:tblCellMar>
        </w:tblPrEx>
        <w:tc>
          <w:tcPr>
            <w:tcW w:w="540" w:type="dxa"/>
            <w:tcMar/>
          </w:tcPr>
          <w:p w:rsidRPr="00FB4CA0" w:rsidR="001D0C6D" w:rsidRDefault="001D0C6D" w14:paraId="41BD3FC6" wp14:textId="77777777">
            <w:pPr>
              <w:rPr>
                <w:rFonts w:ascii="Arial" w:hAnsi="Arial" w:cs="Arial"/>
                <w:sz w:val="20"/>
              </w:rPr>
            </w:pPr>
            <w:r w:rsidRPr="00FB4CA0">
              <w:rPr>
                <w:rFonts w:ascii="Arial" w:hAnsi="Arial" w:cs="Arial"/>
                <w:sz w:val="20"/>
              </w:rPr>
              <w:t>2.</w:t>
            </w:r>
          </w:p>
        </w:tc>
        <w:tc>
          <w:tcPr>
            <w:tcW w:w="3690" w:type="dxa"/>
            <w:tcMar/>
          </w:tcPr>
          <w:p w:rsidRPr="00FB4CA0" w:rsidR="001D0C6D" w:rsidRDefault="001D0C6D" w14:paraId="7196D064" wp14:textId="77777777">
            <w:pPr>
              <w:rPr>
                <w:rFonts w:ascii="Arial" w:hAnsi="Arial" w:cs="Arial"/>
                <w:sz w:val="20"/>
              </w:rPr>
            </w:pPr>
          </w:p>
        </w:tc>
        <w:tc>
          <w:tcPr>
            <w:tcW w:w="1260" w:type="dxa"/>
            <w:tcMar/>
          </w:tcPr>
          <w:p w:rsidRPr="00FB4CA0" w:rsidR="001D0C6D" w:rsidRDefault="001D0C6D" w14:paraId="34FF1C98" wp14:textId="77777777">
            <w:pPr>
              <w:rPr>
                <w:rFonts w:ascii="Arial" w:hAnsi="Arial" w:cs="Arial"/>
                <w:sz w:val="20"/>
              </w:rPr>
            </w:pPr>
          </w:p>
        </w:tc>
        <w:tc>
          <w:tcPr>
            <w:tcW w:w="1350" w:type="dxa"/>
            <w:tcMar/>
          </w:tcPr>
          <w:p w:rsidRPr="00393A85" w:rsidR="001D0C6D" w:rsidRDefault="001D0C6D" w14:paraId="6D072C0D" wp14:textId="77777777">
            <w:pPr>
              <w:rPr>
                <w:rFonts w:ascii="Arial" w:hAnsi="Arial" w:cs="Arial"/>
                <w:sz w:val="20"/>
              </w:rPr>
            </w:pPr>
          </w:p>
        </w:tc>
        <w:tc>
          <w:tcPr>
            <w:tcW w:w="2453" w:type="dxa"/>
            <w:tcMar/>
          </w:tcPr>
          <w:p w:rsidRPr="00393A85" w:rsidR="001D0C6D" w:rsidRDefault="001D0C6D" w14:paraId="48A21919" wp14:textId="77777777">
            <w:pPr>
              <w:rPr>
                <w:rFonts w:ascii="Arial" w:hAnsi="Arial" w:cs="Arial"/>
                <w:sz w:val="20"/>
              </w:rPr>
            </w:pPr>
          </w:p>
        </w:tc>
      </w:tr>
      <w:tr xmlns:wp14="http://schemas.microsoft.com/office/word/2010/wordml" w:rsidRPr="0003620F" w:rsidR="001D0C6D" w:rsidTr="01C358C6" w14:paraId="1F75A9DD" wp14:textId="77777777">
        <w:tblPrEx>
          <w:tblCellMar>
            <w:top w:w="0" w:type="dxa"/>
            <w:bottom w:w="0" w:type="dxa"/>
          </w:tblCellMar>
        </w:tblPrEx>
        <w:tc>
          <w:tcPr>
            <w:tcW w:w="540" w:type="dxa"/>
            <w:tcMar/>
          </w:tcPr>
          <w:p w:rsidRPr="00B325D1" w:rsidR="001D0C6D" w:rsidRDefault="001D0C6D" w14:paraId="41B07F09" wp14:textId="77777777">
            <w:pPr>
              <w:rPr>
                <w:rFonts w:ascii="Arial" w:hAnsi="Arial" w:cs="Arial"/>
                <w:sz w:val="20"/>
              </w:rPr>
            </w:pPr>
            <w:r w:rsidRPr="00B325D1">
              <w:rPr>
                <w:rFonts w:ascii="Arial" w:hAnsi="Arial" w:cs="Arial"/>
                <w:sz w:val="20"/>
              </w:rPr>
              <w:t>3.</w:t>
            </w:r>
          </w:p>
        </w:tc>
        <w:tc>
          <w:tcPr>
            <w:tcW w:w="3690" w:type="dxa"/>
            <w:tcMar/>
          </w:tcPr>
          <w:p w:rsidRPr="00B325D1" w:rsidR="001D0C6D" w:rsidRDefault="001D0C6D" w14:paraId="6BD18F9B" wp14:textId="77777777">
            <w:pPr>
              <w:rPr>
                <w:rFonts w:ascii="Arial" w:hAnsi="Arial" w:cs="Arial"/>
                <w:sz w:val="20"/>
              </w:rPr>
            </w:pPr>
          </w:p>
        </w:tc>
        <w:tc>
          <w:tcPr>
            <w:tcW w:w="1260" w:type="dxa"/>
            <w:tcMar/>
          </w:tcPr>
          <w:p w:rsidRPr="00C11688" w:rsidR="001D0C6D" w:rsidRDefault="001D0C6D" w14:paraId="238601FE" wp14:textId="77777777">
            <w:pPr>
              <w:rPr>
                <w:rFonts w:ascii="Arial" w:hAnsi="Arial" w:cs="Arial"/>
                <w:sz w:val="20"/>
              </w:rPr>
            </w:pPr>
          </w:p>
        </w:tc>
        <w:tc>
          <w:tcPr>
            <w:tcW w:w="1350" w:type="dxa"/>
            <w:tcMar/>
          </w:tcPr>
          <w:p w:rsidRPr="002B156B" w:rsidR="001D0C6D" w:rsidRDefault="001D0C6D" w14:paraId="0F3CABC7" wp14:textId="77777777">
            <w:pPr>
              <w:rPr>
                <w:rFonts w:ascii="Arial" w:hAnsi="Arial" w:cs="Arial"/>
                <w:sz w:val="20"/>
              </w:rPr>
            </w:pPr>
          </w:p>
        </w:tc>
        <w:tc>
          <w:tcPr>
            <w:tcW w:w="2453" w:type="dxa"/>
            <w:tcMar/>
          </w:tcPr>
          <w:p w:rsidRPr="0003620F" w:rsidR="001D0C6D" w:rsidRDefault="001D0C6D" w14:paraId="5B08B5D1" wp14:textId="77777777">
            <w:pPr>
              <w:rPr>
                <w:rFonts w:ascii="Arial" w:hAnsi="Arial" w:cs="Arial"/>
                <w:sz w:val="20"/>
              </w:rPr>
            </w:pPr>
          </w:p>
        </w:tc>
      </w:tr>
    </w:tbl>
    <w:p xmlns:wp14="http://schemas.microsoft.com/office/word/2010/wordml" w:rsidRPr="0003620F" w:rsidR="001D0C6D" w:rsidRDefault="001D0C6D" w14:paraId="16DEB4AB" wp14:textId="77777777">
      <w:pPr>
        <w:rPr>
          <w:rFonts w:ascii="Arial" w:hAnsi="Arial" w:cs="Arial"/>
          <w:sz w:val="20"/>
        </w:rPr>
      </w:pPr>
    </w:p>
    <w:p xmlns:wp14="http://schemas.microsoft.com/office/word/2010/wordml" w:rsidRPr="0003620F" w:rsidR="001D0C6D" w:rsidRDefault="001D0C6D" w14:paraId="3FE714FD" wp14:textId="77777777">
      <w:pPr>
        <w:ind w:left="720"/>
        <w:rPr>
          <w:rFonts w:ascii="Arial" w:hAnsi="Arial" w:cs="Arial"/>
          <w:sz w:val="20"/>
        </w:rPr>
      </w:pPr>
      <w:r w:rsidRPr="0003620F">
        <w:rPr>
          <w:rFonts w:ascii="Arial" w:hAnsi="Arial" w:cs="Arial"/>
          <w:sz w:val="20"/>
        </w:rPr>
        <w:t>Description, date, and version shall uniquely identify the information source, and the location shall specify where it is to be found.</w:t>
      </w:r>
    </w:p>
    <w:p xmlns:wp14="http://schemas.microsoft.com/office/word/2010/wordml" w:rsidRPr="0003620F" w:rsidR="001D0C6D" w:rsidRDefault="001D0C6D" w14:paraId="29D6B04F" wp14:textId="77777777">
      <w:pPr>
        <w:rPr>
          <w:rFonts w:ascii="Arial" w:hAnsi="Arial" w:cs="Arial"/>
          <w:sz w:val="20"/>
        </w:rPr>
      </w:pPr>
      <w:r w:rsidRPr="0003620F">
        <w:rPr>
          <w:rFonts w:ascii="Arial" w:hAnsi="Arial" w:cs="Arial"/>
          <w:sz w:val="20"/>
        </w:rPr>
        <w:t xml:space="preserve"> </w:t>
      </w:r>
    </w:p>
    <w:p xmlns:wp14="http://schemas.microsoft.com/office/word/2010/wordml" w:rsidRPr="0003620F" w:rsidR="001D0C6D" w:rsidRDefault="001D0C6D" w14:paraId="0AD9C6F4" wp14:textId="77777777">
      <w:pPr>
        <w:rPr>
          <w:rFonts w:ascii="Arial" w:hAnsi="Arial" w:cs="Arial"/>
          <w:sz w:val="20"/>
        </w:rPr>
      </w:pPr>
    </w:p>
    <w:p xmlns:wp14="http://schemas.microsoft.com/office/word/2010/wordml" w:rsidRPr="0003620F" w:rsidR="001D0C6D" w:rsidRDefault="001D0C6D" w14:paraId="4B1F511A" wp14:textId="77777777">
      <w:pPr>
        <w:rPr>
          <w:rFonts w:ascii="Arial" w:hAnsi="Arial" w:cs="Arial"/>
        </w:rPr>
      </w:pPr>
    </w:p>
    <w:p xmlns:wp14="http://schemas.microsoft.com/office/word/2010/wordml" w:rsidRPr="0003620F" w:rsidR="001D0C6D" w:rsidRDefault="001D0C6D" w14:paraId="65F9C3DC" wp14:textId="77777777">
      <w:pPr>
        <w:rPr>
          <w:rFonts w:ascii="Arial" w:hAnsi="Arial" w:cs="Arial"/>
        </w:rPr>
      </w:pPr>
    </w:p>
    <w:p xmlns:wp14="http://schemas.microsoft.com/office/word/2010/wordml" w:rsidRPr="0003620F" w:rsidR="001D0C6D" w:rsidRDefault="001D0C6D" w14:paraId="5023141B" wp14:textId="77777777">
      <w:pPr>
        <w:rPr>
          <w:rFonts w:ascii="Arial" w:hAnsi="Arial" w:cs="Arial"/>
        </w:rPr>
      </w:pPr>
    </w:p>
    <w:p xmlns:wp14="http://schemas.microsoft.com/office/word/2010/wordml" w:rsidRPr="0003620F" w:rsidR="001D0C6D" w:rsidRDefault="001D0C6D" w14:paraId="1F3B1409" wp14:textId="77777777">
      <w:pPr>
        <w:rPr>
          <w:rFonts w:ascii="Arial" w:hAnsi="Arial" w:cs="Arial"/>
        </w:rPr>
      </w:pPr>
    </w:p>
    <w:p xmlns:wp14="http://schemas.microsoft.com/office/word/2010/wordml" w:rsidRPr="0003620F" w:rsidR="001D0C6D" w:rsidRDefault="001D0C6D" w14:paraId="562C75D1" wp14:textId="77777777">
      <w:pPr>
        <w:rPr>
          <w:rFonts w:ascii="Arial" w:hAnsi="Arial" w:cs="Arial"/>
        </w:rPr>
      </w:pPr>
    </w:p>
    <w:p xmlns:wp14="http://schemas.microsoft.com/office/word/2010/wordml" w:rsidRPr="0003620F" w:rsidR="001D0C6D" w:rsidRDefault="001D0C6D" w14:paraId="664355AD" wp14:textId="77777777">
      <w:pPr>
        <w:rPr>
          <w:rFonts w:ascii="Arial" w:hAnsi="Arial" w:cs="Arial"/>
        </w:rPr>
      </w:pPr>
    </w:p>
    <w:p xmlns:wp14="http://schemas.microsoft.com/office/word/2010/wordml" w:rsidRPr="0003620F" w:rsidR="001D0C6D" w:rsidRDefault="001D0C6D" w14:paraId="1A965116" wp14:textId="77777777">
      <w:pPr>
        <w:rPr>
          <w:rFonts w:ascii="Arial" w:hAnsi="Arial" w:cs="Arial"/>
        </w:rPr>
      </w:pPr>
    </w:p>
    <w:p xmlns:wp14="http://schemas.microsoft.com/office/word/2010/wordml" w:rsidRPr="0003620F" w:rsidR="001D0C6D" w:rsidRDefault="001D0C6D" w14:paraId="7DF4E37C" wp14:textId="77777777">
      <w:pPr>
        <w:rPr>
          <w:rFonts w:ascii="Arial" w:hAnsi="Arial" w:cs="Arial"/>
        </w:rPr>
      </w:pPr>
    </w:p>
    <w:p xmlns:wp14="http://schemas.microsoft.com/office/word/2010/wordml" w:rsidRPr="0003620F" w:rsidR="001D0C6D" w:rsidRDefault="001D0C6D" w14:paraId="44FB30F8" wp14:textId="77777777">
      <w:pPr>
        <w:rPr>
          <w:rFonts w:ascii="Arial" w:hAnsi="Arial" w:cs="Arial"/>
        </w:rPr>
      </w:pPr>
    </w:p>
    <w:p xmlns:wp14="http://schemas.microsoft.com/office/word/2010/wordml" w:rsidRPr="0003620F" w:rsidR="001D0C6D" w:rsidRDefault="001D0C6D" w14:paraId="1DA6542E" wp14:textId="77777777">
      <w:pPr>
        <w:rPr>
          <w:rFonts w:ascii="Arial" w:hAnsi="Arial" w:cs="Arial"/>
        </w:rPr>
      </w:pPr>
    </w:p>
    <w:p xmlns:wp14="http://schemas.microsoft.com/office/word/2010/wordml" w:rsidRPr="0003620F" w:rsidR="001D0C6D" w:rsidRDefault="001D0C6D" w14:paraId="3041E394" wp14:textId="77777777">
      <w:pPr>
        <w:rPr>
          <w:rFonts w:ascii="Arial" w:hAnsi="Arial" w:cs="Arial"/>
        </w:rPr>
      </w:pPr>
    </w:p>
    <w:p xmlns:wp14="http://schemas.microsoft.com/office/word/2010/wordml" w:rsidRPr="0003620F" w:rsidR="001D0C6D" w:rsidRDefault="001D0C6D" w14:paraId="722B00AE" wp14:textId="77777777">
      <w:pPr>
        <w:rPr>
          <w:rFonts w:ascii="Arial" w:hAnsi="Arial" w:cs="Arial"/>
        </w:rPr>
      </w:pPr>
    </w:p>
    <w:sectPr w:rsidRPr="0003620F" w:rsidR="001D0C6D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1907" w:h="16840" w:orient="portrait" w:code="9"/>
      <w:pgMar w:top="1440" w:right="850" w:bottom="763" w:left="1253" w:header="706" w:footer="706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xmlns:wp14="http://schemas.microsoft.com/office/word/2010/wordml" w:rsidR="00E9207A" w:rsidRDefault="00E9207A" w14:paraId="54E11D2A" wp14:textId="77777777">
      <w:r>
        <w:separator/>
      </w:r>
    </w:p>
  </w:endnote>
  <w:endnote w:type="continuationSeparator" w:id="0">
    <w:p xmlns:wp14="http://schemas.microsoft.com/office/word/2010/wordml" w:rsidR="00E9207A" w:rsidRDefault="00E9207A" w14:paraId="31126E5D" wp14:textId="777777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xmlns:wp14="http://schemas.microsoft.com/office/word/2010/wordml" w:rsidR="008A4B71" w:rsidRDefault="008A4B71" w14:paraId="34B3F2EB" wp14:textId="7777777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a14="http://schemas.microsoft.com/office/drawing/2010/main" mc:Ignorable="w14 w15 w16se w16cid w16 w16cex w16sdtdh wp14">
  <w:p xmlns:wp14="http://schemas.microsoft.com/office/word/2010/wordml" w:rsidRPr="00B41718" w:rsidR="0048722A" w:rsidP="00B41718" w:rsidRDefault="00633BD4" w14:paraId="0C262A44" wp14:textId="77777777">
    <w:pPr>
      <w:pBdr>
        <w:top w:val="single" w:color="auto" w:sz="6" w:space="1"/>
        <w:between w:val="single" w:color="auto" w:sz="6" w:space="1"/>
      </w:pBdr>
      <w:spacing w:line="0" w:lineRule="atLeast"/>
      <w:rPr>
        <w:rFonts w:ascii="Arial" w:hAnsi="Arial" w:cs="Arial"/>
        <w:sz w:val="12"/>
      </w:rPr>
    </w:pPr>
    <w:r w:rsidRPr="00B41718">
      <w:rPr>
        <w:rFonts w:ascii="Arial" w:hAnsi="Arial" w:cs="Arial"/>
        <w:noProof/>
      </w:rPr>
      <mc:AlternateContent>
        <mc:Choice Requires="wps">
          <w:drawing>
            <wp:anchor xmlns:wp14="http://schemas.microsoft.com/office/word/2010/wordprocessingDrawing" distT="0" distB="0" distL="114300" distR="114300" simplePos="0" relativeHeight="251657216" behindDoc="0" locked="0" layoutInCell="0" allowOverlap="1" wp14:anchorId="5994F58B" wp14:editId="7777777">
              <wp:simplePos x="0" y="0"/>
              <wp:positionH relativeFrom="column">
                <wp:posOffset>398780</wp:posOffset>
              </wp:positionH>
              <wp:positionV relativeFrom="paragraph">
                <wp:posOffset>-806450</wp:posOffset>
              </wp:positionV>
              <wp:extent cx="915035" cy="184785"/>
              <wp:effectExtent l="0" t="0" r="0" b="0"/>
              <wp:wrapNone/>
              <wp:docPr id="2" name="Rectangl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915035" cy="184785"/>
                      </a:xfrm>
                      <a:prstGeom prst="rect">
                        <a:avLst/>
                      </a:prstGeom>
                      <a:noFill/>
                      <a:ln w="9525">
                        <a:solidFill>
                          <a:srgbClr val="FFFFFF"/>
                        </a:solidFill>
                        <a:miter lim="800000"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txbx>
                      <w:txbxContent>
                        <w:p xmlns:wp14="http://schemas.microsoft.com/office/word/2010/wordml" w:rsidRPr="00B41718" w:rsidR="0048722A" w:rsidP="00B41718" w:rsidRDefault="0048722A" w14:paraId="16287F21" wp14:textId="77777777"/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 w14:anchorId="4717C1FC">
            <v:rect id="Rectangle 1" style="position:absolute;margin-left:31.4pt;margin-top:-63.5pt;width:72.05pt;height:14.5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spid="_x0000_s1026" o:allowincell="f" filled="f" strokecolor="whit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">
              <v:textbox inset="1pt,1pt,1pt,1pt">
                <w:txbxContent>
                  <w:p w:rsidRPr="00B41718" w:rsidR="0048722A" w:rsidP="00B41718" w:rsidRDefault="0048722A" w14:paraId="5BE93A62" wp14:textId="77777777"/>
                </w:txbxContent>
              </v:textbox>
            </v:rect>
          </w:pict>
        </mc:Fallback>
      </mc:AlternateContent>
    </w:r>
    <w:r w:rsidR="008A4B71">
      <w:rPr>
        <w:rFonts w:ascii="Arial" w:hAnsi="Arial" w:cs="Arial"/>
        <w:sz w:val="12"/>
      </w:rPr>
      <w:t>QST-SQA-22; Ver 1.0</w:t>
    </w:r>
    <w:r w:rsidR="0048722A">
      <w:rPr>
        <w:rFonts w:ascii="Arial" w:hAnsi="Arial" w:cs="Arial"/>
        <w:sz w:val="12"/>
      </w:rPr>
      <w:t xml:space="preserve">             </w:t>
    </w:r>
    <w:r w:rsidRPr="00B41718" w:rsidR="0048722A">
      <w:rPr>
        <w:rFonts w:ascii="Arial" w:hAnsi="Arial" w:cs="Arial"/>
        <w:sz w:val="12"/>
      </w:rPr>
      <w:t xml:space="preserve">© This is the exclusive property of </w:t>
    </w:r>
    <w:r w:rsidR="00CA44FD">
      <w:rPr>
        <w:rFonts w:ascii="Arial" w:hAnsi="Arial" w:cs="Arial"/>
        <w:sz w:val="12"/>
      </w:rPr>
      <w:t>Mentor Labs Limited</w:t>
    </w:r>
    <w:r w:rsidRPr="00B41718" w:rsidR="0048722A">
      <w:rPr>
        <w:rFonts w:ascii="Arial" w:hAnsi="Arial" w:cs="Arial"/>
        <w:sz w:val="12"/>
      </w:rPr>
      <w:t>.  Without their consent, it may not be reproduced or given to third parties.</w:t>
    </w:r>
  </w:p>
  <w:p xmlns:wp14="http://schemas.microsoft.com/office/word/2010/wordml" w:rsidRPr="00B41718" w:rsidR="0048722A" w:rsidP="00B41718" w:rsidRDefault="0048722A" w14:paraId="58374DF2" wp14:textId="77777777">
    <w:pPr>
      <w:jc w:val="center"/>
      <w:rPr>
        <w:rFonts w:ascii="Arial" w:hAnsi="Arial" w:cs="Arial"/>
        <w:position w:val="12"/>
        <w:sz w:val="12"/>
      </w:rPr>
    </w:pPr>
    <w:r w:rsidRPr="00B41718">
      <w:rPr>
        <w:rFonts w:ascii="Arial" w:hAnsi="Arial" w:cs="Arial"/>
        <w:position w:val="12"/>
        <w:sz w:val="12"/>
      </w:rPr>
      <w:t>If printed, this document is an uncontrolled copy.</w:t>
    </w:r>
  </w:p>
  <w:p xmlns:wp14="http://schemas.microsoft.com/office/word/2010/wordml" w:rsidRPr="005C1540" w:rsidR="0048722A" w:rsidP="004E3F9D" w:rsidRDefault="005C1540" w14:paraId="693B4748" wp14:textId="77777777">
    <w:pPr>
      <w:tabs>
        <w:tab w:val="center" w:pos="4253"/>
        <w:tab w:val="left" w:pos="8580"/>
        <w:tab w:val="right" w:pos="9356"/>
      </w:tabs>
      <w:rPr>
        <w:rFonts w:ascii="Arial" w:hAnsi="Arial" w:cs="Arial"/>
        <w:b/>
        <w:sz w:val="16"/>
        <w:szCs w:val="16"/>
      </w:rPr>
    </w:pPr>
    <w:r w:rsidRPr="005C1540">
      <w:rPr>
        <w:rFonts w:ascii="Arial" w:hAnsi="Arial" w:cs="Arial"/>
        <w:b/>
        <w:sz w:val="20"/>
      </w:rPr>
      <w:t>Mentor Labs</w:t>
    </w:r>
    <w:r w:rsidRPr="005C1540" w:rsidR="0048722A">
      <w:rPr>
        <w:rFonts w:ascii="Arial" w:hAnsi="Arial" w:cs="Arial"/>
        <w:b/>
        <w:sz w:val="20"/>
      </w:rPr>
      <w:t xml:space="preserve">                                    </w:t>
    </w:r>
    <w:r w:rsidRPr="005C1540">
      <w:rPr>
        <w:rFonts w:ascii="Arial" w:hAnsi="Arial" w:cs="Arial"/>
        <w:b/>
        <w:sz w:val="20"/>
      </w:rPr>
      <w:t xml:space="preserve">                               </w:t>
    </w:r>
    <w:r w:rsidRPr="005C1540" w:rsidR="0048722A">
      <w:rPr>
        <w:rFonts w:ascii="Arial" w:hAnsi="Arial" w:cs="Arial"/>
        <w:b/>
        <w:sz w:val="20"/>
      </w:rPr>
      <w:t>0</w:t>
    </w:r>
    <w:r w:rsidRPr="005C1540">
      <w:rPr>
        <w:rFonts w:ascii="Arial" w:hAnsi="Arial" w:cs="Arial"/>
        <w:b/>
        <w:sz w:val="20"/>
      </w:rPr>
      <w:t>3</w:t>
    </w:r>
    <w:r w:rsidRPr="005C1540" w:rsidR="0048722A">
      <w:rPr>
        <w:rFonts w:ascii="Arial" w:hAnsi="Arial" w:cs="Arial"/>
        <w:b/>
        <w:sz w:val="20"/>
      </w:rPr>
      <w:t>/</w:t>
    </w:r>
    <w:r w:rsidRPr="005C1540" w:rsidR="00CA44FD">
      <w:rPr>
        <w:rFonts w:ascii="Arial" w:hAnsi="Arial" w:cs="Arial"/>
        <w:b/>
        <w:sz w:val="20"/>
      </w:rPr>
      <w:t>07</w:t>
    </w:r>
    <w:r w:rsidRPr="005C1540" w:rsidR="0048722A">
      <w:rPr>
        <w:rFonts w:ascii="Arial" w:hAnsi="Arial" w:cs="Arial"/>
        <w:b/>
        <w:sz w:val="20"/>
      </w:rPr>
      <w:t>/20</w:t>
    </w:r>
    <w:r w:rsidRPr="005C1540">
      <w:rPr>
        <w:rFonts w:ascii="Arial" w:hAnsi="Arial" w:cs="Arial"/>
        <w:b/>
        <w:sz w:val="20"/>
      </w:rPr>
      <w:t>23</w:t>
    </w:r>
    <w:r w:rsidRPr="005C1540" w:rsidR="0048722A">
      <w:rPr>
        <w:b/>
      </w:rPr>
      <w:t xml:space="preserve">                              </w:t>
    </w:r>
    <w:r w:rsidRPr="005C1540" w:rsidR="0048722A">
      <w:rPr>
        <w:rFonts w:ascii="Arial" w:hAnsi="Arial" w:cs="Arial"/>
        <w:b/>
        <w:sz w:val="16"/>
        <w:szCs w:val="16"/>
      </w:rPr>
      <w:t xml:space="preserve">Internal    </w:t>
    </w:r>
    <w:r w:rsidRPr="005C1540" w:rsidR="0048722A">
      <w:rPr>
        <w:rFonts w:ascii="Arial" w:hAnsi="Arial" w:cs="Arial"/>
        <w:b/>
        <w:sz w:val="16"/>
        <w:szCs w:val="16"/>
      </w:rPr>
      <w:fldChar w:fldCharType="begin"/>
    </w:r>
    <w:r w:rsidRPr="005C1540" w:rsidR="0048722A">
      <w:rPr>
        <w:rFonts w:ascii="Arial" w:hAnsi="Arial" w:cs="Arial"/>
        <w:b/>
        <w:sz w:val="16"/>
        <w:szCs w:val="16"/>
      </w:rPr>
      <w:instrText xml:space="preserve"> FILENAME  \* MERGEFORMAT </w:instrText>
    </w:r>
    <w:r w:rsidRPr="005C1540" w:rsidR="0048722A">
      <w:rPr>
        <w:rFonts w:ascii="Arial" w:hAnsi="Arial" w:cs="Arial"/>
        <w:b/>
        <w:sz w:val="16"/>
        <w:szCs w:val="16"/>
      </w:rPr>
      <w:fldChar w:fldCharType="separate"/>
    </w:r>
    <w:r w:rsidRPr="005C1540" w:rsidR="001B3CBD">
      <w:rPr>
        <w:rFonts w:ascii="Arial" w:hAnsi="Arial" w:cs="Arial"/>
        <w:b/>
        <w:noProof/>
        <w:sz w:val="16"/>
        <w:szCs w:val="16"/>
      </w:rPr>
      <w:t>HLD</w:t>
    </w:r>
    <w:r w:rsidRPr="005C1540" w:rsidR="0048722A">
      <w:rPr>
        <w:rFonts w:ascii="Arial" w:hAnsi="Arial" w:cs="Arial"/>
        <w:b/>
        <w:sz w:val="16"/>
        <w:szCs w:val="16"/>
      </w:rPr>
      <w:fldChar w:fldCharType="end"/>
    </w:r>
  </w:p>
  <w:p xmlns:wp14="http://schemas.microsoft.com/office/word/2010/wordml" w:rsidRPr="004E3F9D" w:rsidR="0048722A" w:rsidRDefault="0048722A" w14:paraId="384BA73E" wp14:textId="77777777">
    <w:pPr>
      <w:pStyle w:val="Footer"/>
      <w:rPr>
        <w:sz w:val="16"/>
        <w:szCs w:val="16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xmlns:wp14="http://schemas.microsoft.com/office/word/2010/wordml" w:rsidR="008A4B71" w:rsidRDefault="008A4B71" w14:paraId="6E1831B3" wp14:textId="7777777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xmlns:wp14="http://schemas.microsoft.com/office/word/2010/wordml" w:rsidR="00E9207A" w:rsidRDefault="00E9207A" w14:paraId="62431CDC" wp14:textId="77777777">
      <w:r>
        <w:separator/>
      </w:r>
    </w:p>
  </w:footnote>
  <w:footnote w:type="continuationSeparator" w:id="0">
    <w:p xmlns:wp14="http://schemas.microsoft.com/office/word/2010/wordml" w:rsidR="00E9207A" w:rsidRDefault="00E9207A" w14:paraId="49E398E2" wp14:textId="7777777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xmlns:wp14="http://schemas.microsoft.com/office/word/2010/wordml" w:rsidR="008A4B71" w:rsidRDefault="008A4B71" w14:paraId="42C6D796" wp14:textId="77777777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p xmlns:wp14="http://schemas.microsoft.com/office/word/2010/wordml" w:rsidR="00186F15" w:rsidP="00186F15" w:rsidRDefault="00186F15" w14:paraId="7D34F5C7" wp14:textId="77777777">
    <w:pPr>
      <w:pStyle w:val="Header"/>
      <w:pBdr>
        <w:bottom w:val="single" w:color="auto" w:sz="4" w:space="1"/>
      </w:pBdr>
      <w:ind w:left="-24"/>
    </w:pPr>
    <w:r>
      <w:rPr>
        <w:noProof/>
      </w:rPr>
      <w:pict w14:anchorId="187C49CC">
        <v:shapetype id="_x0000_t75" coordsize="21600,21600" filled="f" stroked="f" o:spt="75" o:preferrelative="t" path="m@4@5l@4@11@9@11@9@5xe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gradientshapeok="t" o:connecttype="rect" o:extrusionok="f"/>
          <o:lock v:ext="edit" aspectratio="t"/>
        </v:shapetype>
        <v:shape id="WordPictureWatermark14050580" style="position:absolute;left:0;text-align:left;margin-left:0;margin-top:0;width:465.95pt;height:73.25pt;z-index:-251658240;mso-position-horizontal:center;mso-position-horizontal-relative:margin;mso-position-vertical:center;mso-position-vertical-relative:margin" o:spid="_x0000_s2050" o:allowincell="f" type="#_x0000_t75">
          <v:imagedata gain="19661f" blacklevel="22938f" o:title="MentorLabs" r:id="rId1"/>
        </v:shape>
      </w:pict>
    </w:r>
    <w:r w:rsidR="00633BD4">
      <w:rPr>
        <w:noProof/>
      </w:rPr>
      <w:drawing>
        <wp:inline xmlns:wp14="http://schemas.microsoft.com/office/word/2010/wordprocessingDrawing" distT="0" distB="0" distL="0" distR="0" wp14:anchorId="1A37E41A" wp14:editId="7777777">
          <wp:extent cx="2638425" cy="628650"/>
          <wp:effectExtent l="0" t="0" r="0" b="0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638425" cy="6286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xmlns:wp14="http://schemas.microsoft.com/office/word/2010/wordml" w:rsidR="00CA44FD" w:rsidP="00186F15" w:rsidRDefault="00CA44FD" w14:paraId="0B4020A7" wp14:textId="77777777">
    <w:pPr>
      <w:pStyle w:val="Header"/>
      <w:pBdr>
        <w:bottom w:val="single" w:color="auto" w:sz="4" w:space="1"/>
      </w:pBdr>
      <w:ind w:left="-24"/>
    </w:pPr>
  </w:p>
  <w:p xmlns:wp14="http://schemas.microsoft.com/office/word/2010/wordml" w:rsidR="0048722A" w:rsidRDefault="0048722A" w14:paraId="663A9A5F" wp14:textId="77777777">
    <w:pPr>
      <w:pStyle w:val="Header"/>
      <w:tabs>
        <w:tab w:val="clear" w:pos="4153"/>
        <w:tab w:val="clear" w:pos="8306"/>
        <w:tab w:val="center" w:pos="4678"/>
        <w:tab w:val="right" w:pos="9810"/>
      </w:tabs>
      <w:ind w:right="360"/>
      <w:rPr>
        <w:rFonts w:ascii="Arial" w:hAnsi="Arial"/>
      </w:rPr>
    </w:pPr>
    <w:r>
      <w:rPr>
        <w:rFonts w:ascii="Arial" w:hAnsi="Arial"/>
      </w:rPr>
      <w:tab/>
    </w:r>
    <w:r>
      <w:rPr>
        <w:rFonts w:ascii="Arial" w:hAnsi="Arial"/>
        <w:b/>
        <w:sz w:val="28"/>
      </w:rPr>
      <w:fldChar w:fldCharType="begin"/>
    </w:r>
    <w:r>
      <w:rPr>
        <w:rFonts w:ascii="Arial" w:hAnsi="Arial"/>
        <w:b/>
        <w:sz w:val="28"/>
      </w:rPr>
      <w:instrText xml:space="preserve"> TITLE \* MERGEFORMAT </w:instrText>
    </w:r>
    <w:r>
      <w:rPr>
        <w:rFonts w:ascii="Arial" w:hAnsi="Arial"/>
        <w:b/>
        <w:sz w:val="28"/>
      </w:rPr>
      <w:fldChar w:fldCharType="separate"/>
    </w:r>
    <w:r w:rsidR="001B3CBD">
      <w:rPr>
        <w:rFonts w:ascii="Arial" w:hAnsi="Arial"/>
        <w:b/>
        <w:sz w:val="28"/>
      </w:rPr>
      <w:t xml:space="preserve">HLD </w:t>
    </w:r>
    <w:r w:rsidR="00995EF1">
      <w:rPr>
        <w:rFonts w:ascii="Arial" w:hAnsi="Arial"/>
        <w:b/>
        <w:sz w:val="28"/>
      </w:rPr>
      <w:t xml:space="preserve">( </w:t>
    </w:r>
    <w:r w:rsidR="005C4261">
      <w:rPr>
        <w:rFonts w:ascii="Arial" w:hAnsi="Arial"/>
        <w:b/>
        <w:sz w:val="28"/>
      </w:rPr>
      <w:t>High Level Design</w:t>
    </w:r>
    <w:r>
      <w:rPr>
        <w:rFonts w:ascii="Arial" w:hAnsi="Arial"/>
        <w:b/>
        <w:sz w:val="28"/>
      </w:rPr>
      <w:fldChar w:fldCharType="end"/>
    </w:r>
    <w:r>
      <w:rPr>
        <w:rFonts w:ascii="Arial" w:hAnsi="Arial"/>
        <w:b/>
        <w:sz w:val="28"/>
      </w:rPr>
      <w:t xml:space="preserve"> </w:t>
    </w:r>
    <w:r w:rsidR="00995EF1">
      <w:rPr>
        <w:rFonts w:ascii="Arial" w:hAnsi="Arial"/>
        <w:b/>
        <w:sz w:val="28"/>
      </w:rPr>
      <w:t>)</w:t>
    </w:r>
    <w:r>
      <w:rPr>
        <w:rFonts w:ascii="Arial" w:hAnsi="Arial"/>
        <w:b/>
        <w:sz w:val="28"/>
      </w:rPr>
      <w:t xml:space="preserve">     </w:t>
    </w:r>
    <w:r>
      <w:rPr>
        <w:rFonts w:ascii="Arial" w:hAnsi="Arial"/>
        <w:b/>
        <w:sz w:val="28"/>
      </w:rPr>
      <w:tab/>
    </w:r>
    <w:r w:rsidRPr="006A1FD2">
      <w:rPr>
        <w:rFonts w:ascii="Arial" w:hAnsi="Arial"/>
        <w:b/>
        <w:snapToGrid w:val="0"/>
        <w:sz w:val="20"/>
        <w:lang w:eastAsia="en-US"/>
      </w:rPr>
      <w:t xml:space="preserve">Page </w:t>
    </w:r>
    <w:r w:rsidRPr="006A1FD2">
      <w:rPr>
        <w:rFonts w:ascii="Arial" w:hAnsi="Arial"/>
        <w:b/>
        <w:snapToGrid w:val="0"/>
        <w:sz w:val="20"/>
        <w:lang w:eastAsia="en-US"/>
      </w:rPr>
      <w:fldChar w:fldCharType="begin"/>
    </w:r>
    <w:r w:rsidRPr="006A1FD2">
      <w:rPr>
        <w:rFonts w:ascii="Arial" w:hAnsi="Arial"/>
        <w:b/>
        <w:snapToGrid w:val="0"/>
        <w:sz w:val="20"/>
        <w:lang w:eastAsia="en-US"/>
      </w:rPr>
      <w:instrText xml:space="preserve"> PAGE </w:instrText>
    </w:r>
    <w:r w:rsidRPr="006A1FD2">
      <w:rPr>
        <w:rFonts w:ascii="Arial" w:hAnsi="Arial"/>
        <w:b/>
        <w:snapToGrid w:val="0"/>
        <w:sz w:val="20"/>
        <w:lang w:eastAsia="en-US"/>
      </w:rPr>
      <w:fldChar w:fldCharType="separate"/>
    </w:r>
    <w:r w:rsidR="00995EF1">
      <w:rPr>
        <w:rFonts w:ascii="Arial" w:hAnsi="Arial"/>
        <w:b/>
        <w:noProof/>
        <w:snapToGrid w:val="0"/>
        <w:sz w:val="20"/>
        <w:lang w:eastAsia="en-US"/>
      </w:rPr>
      <w:t>1</w:t>
    </w:r>
    <w:r w:rsidRPr="006A1FD2">
      <w:rPr>
        <w:rFonts w:ascii="Arial" w:hAnsi="Arial"/>
        <w:b/>
        <w:snapToGrid w:val="0"/>
        <w:sz w:val="20"/>
        <w:lang w:eastAsia="en-US"/>
      </w:rPr>
      <w:fldChar w:fldCharType="end"/>
    </w:r>
    <w:r w:rsidRPr="006A1FD2">
      <w:rPr>
        <w:rFonts w:ascii="Arial" w:hAnsi="Arial"/>
        <w:b/>
        <w:snapToGrid w:val="0"/>
        <w:sz w:val="20"/>
        <w:lang w:eastAsia="en-US"/>
      </w:rPr>
      <w:t xml:space="preserve"> of </w:t>
    </w:r>
    <w:r w:rsidRPr="006A1FD2">
      <w:rPr>
        <w:rFonts w:ascii="Arial" w:hAnsi="Arial"/>
        <w:b/>
        <w:snapToGrid w:val="0"/>
        <w:sz w:val="20"/>
        <w:lang w:eastAsia="en-US"/>
      </w:rPr>
      <w:fldChar w:fldCharType="begin"/>
    </w:r>
    <w:r w:rsidRPr="006A1FD2">
      <w:rPr>
        <w:rFonts w:ascii="Arial" w:hAnsi="Arial"/>
        <w:b/>
        <w:snapToGrid w:val="0"/>
        <w:sz w:val="20"/>
        <w:lang w:eastAsia="en-US"/>
      </w:rPr>
      <w:instrText xml:space="preserve"> NUMPAGES </w:instrText>
    </w:r>
    <w:r w:rsidRPr="006A1FD2">
      <w:rPr>
        <w:rFonts w:ascii="Arial" w:hAnsi="Arial"/>
        <w:b/>
        <w:snapToGrid w:val="0"/>
        <w:sz w:val="20"/>
        <w:lang w:eastAsia="en-US"/>
      </w:rPr>
      <w:fldChar w:fldCharType="separate"/>
    </w:r>
    <w:r w:rsidR="00995EF1">
      <w:rPr>
        <w:rFonts w:ascii="Arial" w:hAnsi="Arial"/>
        <w:b/>
        <w:noProof/>
        <w:snapToGrid w:val="0"/>
        <w:sz w:val="20"/>
        <w:lang w:eastAsia="en-US"/>
      </w:rPr>
      <w:t>8</w:t>
    </w:r>
    <w:r w:rsidRPr="006A1FD2">
      <w:rPr>
        <w:rFonts w:ascii="Arial" w:hAnsi="Arial"/>
        <w:b/>
        <w:snapToGrid w:val="0"/>
        <w:sz w:val="20"/>
        <w:lang w:eastAsia="en-US"/>
      </w:rPr>
      <w:fldChar w:fldCharType="end"/>
    </w:r>
  </w:p>
  <w:p xmlns:wp14="http://schemas.microsoft.com/office/word/2010/wordml" w:rsidR="0048722A" w:rsidRDefault="0048722A" w14:paraId="610969BA" wp14:textId="77777777">
    <w:pPr>
      <w:pStyle w:val="Header"/>
      <w:pBdr>
        <w:bottom w:val="single" w:color="auto" w:sz="6" w:space="1"/>
      </w:pBdr>
      <w:tabs>
        <w:tab w:val="clear" w:pos="4153"/>
        <w:tab w:val="clear" w:pos="8306"/>
        <w:tab w:val="center" w:pos="4678"/>
        <w:tab w:val="right" w:pos="9781"/>
      </w:tabs>
      <w:rPr>
        <w:rFonts w:ascii="Arial" w:hAnsi="Arial"/>
      </w:rPr>
    </w:pPr>
    <w:r>
      <w:rPr>
        <w:rFonts w:ascii="Arial" w:hAnsi="Arial"/>
      </w:rPr>
      <w:tab/>
    </w:r>
    <w:r w:rsidR="00186F15">
      <w:rPr>
        <w:rFonts w:ascii="Arial" w:hAnsi="Arial"/>
        <w:b/>
        <w:sz w:val="28"/>
      </w:rPr>
      <w:t>Traffic Management System</w:t>
    </w:r>
    <w:r>
      <w:rPr>
        <w:rFonts w:ascii="Arial" w:hAnsi="Arial"/>
      </w:rPr>
      <w:tab/>
    </w:r>
    <w:r w:rsidRPr="006A1FD2">
      <w:rPr>
        <w:rFonts w:ascii="Arial" w:hAnsi="Arial"/>
        <w:b/>
        <w:sz w:val="20"/>
      </w:rPr>
      <w:t>Version</w:t>
    </w:r>
    <w:r w:rsidRPr="006A1FD2">
      <w:rPr>
        <w:rFonts w:ascii="Arial" w:hAnsi="Arial"/>
        <w:sz w:val="20"/>
      </w:rPr>
      <w:t xml:space="preserve"> </w:t>
    </w:r>
    <w:r w:rsidRPr="006A1FD2">
      <w:rPr>
        <w:rFonts w:ascii="Arial" w:hAnsi="Arial"/>
        <w:b/>
        <w:sz w:val="20"/>
      </w:rPr>
      <w:fldChar w:fldCharType="begin"/>
    </w:r>
    <w:r w:rsidRPr="006A1FD2">
      <w:rPr>
        <w:rFonts w:ascii="Arial" w:hAnsi="Arial"/>
        <w:b/>
        <w:sz w:val="20"/>
      </w:rPr>
      <w:instrText xml:space="preserve"> DOCPROPERTY "Version"  \* MERGEFORMAT </w:instrText>
    </w:r>
    <w:r w:rsidRPr="006A1FD2">
      <w:rPr>
        <w:rFonts w:ascii="Arial" w:hAnsi="Arial"/>
        <w:b/>
        <w:sz w:val="20"/>
      </w:rPr>
      <w:fldChar w:fldCharType="separate"/>
    </w:r>
    <w:r w:rsidR="001B3CBD">
      <w:rPr>
        <w:rFonts w:ascii="Arial" w:hAnsi="Arial"/>
        <w:b/>
        <w:sz w:val="20"/>
      </w:rPr>
      <w:t>1.3</w:t>
    </w:r>
    <w:r w:rsidRPr="006A1FD2">
      <w:rPr>
        <w:rFonts w:ascii="Arial" w:hAnsi="Arial"/>
        <w:b/>
        <w:sz w:val="20"/>
      </w:rPr>
      <w:fldChar w:fldCharType="end"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xmlns:wp14="http://schemas.microsoft.com/office/word/2010/wordml" w:rsidR="008A4B71" w:rsidRDefault="008A4B71" w14:paraId="2DE403A5" wp14:textId="77777777">
    <w:pPr>
      <w:pStyle w:val="Header"/>
    </w:pPr>
  </w:p>
</w:hdr>
</file>

<file path=word/intelligence2.xml><?xml version="1.0" encoding="utf-8"?>
<int2:intelligence xmlns:int2="http://schemas.microsoft.com/office/intelligence/2020/intelligence">
  <int2:observations>
    <int2:textHash int2:hashCode="hGz9lc68OAv/FJ" int2:id="cwTeeLdC">
      <int2:state int2:type="AugLoop_Text_Critique" int2:value="Rejected"/>
    </int2:textHash>
    <int2:bookmark int2:bookmarkName="_Int_mz2ms0lM" int2:invalidationBookmarkName="" int2:hashCode="+Elui2x0I6TrkI" int2:id="1w9mF6T0">
      <int2:state int2:type="AugLoop_Text_Critique" int2:value="Rejected"/>
    </int2:bookmark>
  </int2:observations>
  <int2:intelligenceSetting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filled="f" stroked="f" o:spt="75" o:preferrelative="t" path="m@4@5l@4@11@9@11@9@5xe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gradientshapeok="t" o:connecttype="rect" o:extrusionok="f"/>
        <o:lock v:ext="edit" aspectratio="t"/>
      </v:shapetype>
      <v:shape id="_x0000_i1025" style="width:798.75pt;height:900pt" o:bullet="t" type="#_x0000_t75">
        <v:imagedata o:title="" r:id="rId1"/>
      </v:shape>
    </w:pict>
  </w:numPicBullet>
  <w:abstractNum w:abstractNumId="0" w15:restartNumberingAfterBreak="0">
    <w:nsid w:val="0A1B5BF3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hint="default" w:ascii="Symbol" w:hAnsi="Symbol"/>
      </w:rPr>
    </w:lvl>
  </w:abstractNum>
  <w:abstractNum w:abstractNumId="1" w15:restartNumberingAfterBreak="0">
    <w:nsid w:val="163118AE"/>
    <w:multiLevelType w:val="multilevel"/>
    <w:tmpl w:val="2EFA9710"/>
    <w:lvl w:ilvl="0">
      <w:start w:val="1"/>
      <w:numFmt w:val="decimal"/>
      <w:pStyle w:val="Heading1"/>
      <w:lvlText w:val="%1."/>
      <w:lvlJc w:val="left"/>
      <w:pPr>
        <w:tabs>
          <w:tab w:val="num" w:pos="90"/>
        </w:tabs>
        <w:ind w:left="810" w:hanging="72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2">
      <w:start w:val="1"/>
      <w:numFmt w:val="decimal"/>
      <w:pStyle w:val="Heading3"/>
      <w:lvlText w:val="%1.%2.%3."/>
      <w:lvlJc w:val="left"/>
      <w:pPr>
        <w:tabs>
          <w:tab w:val="num" w:pos="0"/>
        </w:tabs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."/>
      <w:lvlJc w:val="left"/>
      <w:pPr>
        <w:tabs>
          <w:tab w:val="num" w:pos="1080"/>
        </w:tabs>
        <w:ind w:left="720" w:hanging="720"/>
      </w:pPr>
      <w:rPr>
        <w:rFonts w:hint="default" w:ascii="Arial" w:hAnsi="Arial"/>
        <w:b w:val="0"/>
        <w:i w:val="0"/>
        <w:sz w:val="28"/>
      </w:rPr>
    </w:lvl>
    <w:lvl w:ilvl="4">
      <w:start w:val="1"/>
      <w:numFmt w:val="decimal"/>
      <w:pStyle w:val="Heading5"/>
      <w:lvlText w:val="%1.%2.%3.%4.%5."/>
      <w:lvlJc w:val="left"/>
      <w:pPr>
        <w:tabs>
          <w:tab w:val="num" w:pos="0"/>
        </w:tabs>
        <w:ind w:left="1440" w:hanging="720"/>
      </w:pPr>
      <w:rPr>
        <w:rFonts w:hint="default"/>
      </w:rPr>
    </w:lvl>
    <w:lvl w:ilvl="5">
      <w:start w:val="1"/>
      <w:numFmt w:val="decimal"/>
      <w:pStyle w:val="Heading6"/>
      <w:lvlText w:val="%1.%2.%3.%4.%5.%6."/>
      <w:lvlJc w:val="left"/>
      <w:pPr>
        <w:tabs>
          <w:tab w:val="num" w:pos="0"/>
        </w:tabs>
        <w:ind w:left="1440" w:hanging="720"/>
      </w:pPr>
      <w:rPr>
        <w:rFonts w:hint="default"/>
      </w:rPr>
    </w:lvl>
    <w:lvl w:ilvl="6">
      <w:start w:val="1"/>
      <w:numFmt w:val="decimal"/>
      <w:pStyle w:val="Heading7"/>
      <w:lvlText w:val="%1.%2.%3.%4.%5.%6.%7."/>
      <w:lvlJc w:val="left"/>
      <w:pPr>
        <w:tabs>
          <w:tab w:val="num" w:pos="0"/>
        </w:tabs>
        <w:ind w:left="1440" w:hanging="720"/>
      </w:pPr>
      <w:rPr>
        <w:rFonts w:hint="default"/>
      </w:rPr>
    </w:lvl>
    <w:lvl w:ilvl="7">
      <w:start w:val="1"/>
      <w:numFmt w:val="decimal"/>
      <w:pStyle w:val="Heading8"/>
      <w:lvlText w:val="%1.%2.%3.%4.%5.%6.%7.%8."/>
      <w:lvlJc w:val="left"/>
      <w:pPr>
        <w:tabs>
          <w:tab w:val="num" w:pos="0"/>
        </w:tabs>
        <w:ind w:left="5760" w:hanging="720"/>
      </w:pPr>
      <w:rPr>
        <w:rFonts w:hint="default"/>
      </w:rPr>
    </w:lvl>
    <w:lvl w:ilvl="8">
      <w:start w:val="1"/>
      <w:numFmt w:val="decimal"/>
      <w:pStyle w:val="Heading9"/>
      <w:lvlText w:val="%1.%2.%3.%4.%5.%6.%7.%8.%9."/>
      <w:lvlJc w:val="left"/>
      <w:pPr>
        <w:tabs>
          <w:tab w:val="num" w:pos="0"/>
        </w:tabs>
        <w:ind w:left="6480" w:hanging="720"/>
      </w:pPr>
      <w:rPr>
        <w:rFonts w:hint="default"/>
      </w:rPr>
    </w:lvl>
  </w:abstractNum>
  <w:abstractNum w:abstractNumId="2" w15:restartNumberingAfterBreak="0">
    <w:nsid w:val="23E827DC"/>
    <w:multiLevelType w:val="singleLevel"/>
    <w:tmpl w:val="08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hint="default" w:ascii="Symbol" w:hAnsi="Symbol"/>
      </w:rPr>
    </w:lvl>
  </w:abstractNum>
  <w:abstractNum w:abstractNumId="3" w15:restartNumberingAfterBreak="0">
    <w:nsid w:val="243E12F7"/>
    <w:multiLevelType w:val="hybridMultilevel"/>
    <w:tmpl w:val="98300D34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" w15:restartNumberingAfterBreak="0">
    <w:nsid w:val="38AD7B5F"/>
    <w:multiLevelType w:val="singleLevel"/>
    <w:tmpl w:val="8E8C0C1C"/>
    <w:lvl w:ilvl="0">
      <w:start w:val="1"/>
      <w:numFmt w:val="decimal"/>
      <w:lvlText w:val="%1."/>
      <w:lvlJc w:val="left"/>
      <w:pPr>
        <w:tabs>
          <w:tab w:val="num" w:pos="1650"/>
        </w:tabs>
        <w:ind w:left="1650" w:hanging="360"/>
      </w:pPr>
      <w:rPr>
        <w:rFonts w:hint="default"/>
      </w:rPr>
    </w:lvl>
  </w:abstractNum>
  <w:abstractNum w:abstractNumId="5" w15:restartNumberingAfterBreak="0">
    <w:nsid w:val="3A5E72E9"/>
    <w:multiLevelType w:val="singleLevel"/>
    <w:tmpl w:val="08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hint="default" w:ascii="Symbol" w:hAnsi="Symbol"/>
      </w:rPr>
    </w:lvl>
  </w:abstractNum>
  <w:abstractNum w:abstractNumId="6" w15:restartNumberingAfterBreak="0">
    <w:nsid w:val="3FB24D12"/>
    <w:multiLevelType w:val="singleLevel"/>
    <w:tmpl w:val="C3B6A07E"/>
    <w:lvl w:ilvl="0">
      <w:start w:val="3"/>
      <w:numFmt w:val="lowerLetter"/>
      <w:lvlText w:val=""/>
      <w:lvlJc w:val="left"/>
      <w:pPr>
        <w:tabs>
          <w:tab w:val="num" w:pos="360"/>
        </w:tabs>
        <w:ind w:left="360" w:hanging="360"/>
      </w:pPr>
      <w:rPr>
        <w:rFonts w:hint="default" w:ascii="Times New Roman" w:hAnsi="Times New Roman"/>
      </w:rPr>
    </w:lvl>
  </w:abstractNum>
  <w:abstractNum w:abstractNumId="7" w15:restartNumberingAfterBreak="0">
    <w:nsid w:val="423640DA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52F832B3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hint="default" w:ascii="Symbol" w:hAnsi="Symbol"/>
      </w:rPr>
    </w:lvl>
  </w:abstractNum>
  <w:abstractNum w:abstractNumId="9" w15:restartNumberingAfterBreak="0">
    <w:nsid w:val="543A0EC8"/>
    <w:multiLevelType w:val="hybridMultilevel"/>
    <w:tmpl w:val="6750FC14"/>
    <w:lvl w:ilvl="0" w:tplc="04090005">
      <w:start w:val="1"/>
      <w:numFmt w:val="bullet"/>
      <w:lvlText w:val=""/>
      <w:lvlJc w:val="left"/>
      <w:pPr>
        <w:ind w:left="720" w:hanging="360"/>
      </w:pPr>
      <w:rPr>
        <w:rFonts w:hint="default" w:ascii="Wingdings" w:hAnsi="Wingdings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 w16cid:durableId="1640115662">
    <w:abstractNumId w:val="1"/>
  </w:num>
  <w:num w:numId="2" w16cid:durableId="1786659152">
    <w:abstractNumId w:val="5"/>
  </w:num>
  <w:num w:numId="3" w16cid:durableId="1571115688">
    <w:abstractNumId w:val="2"/>
  </w:num>
  <w:num w:numId="4" w16cid:durableId="748042720">
    <w:abstractNumId w:val="8"/>
  </w:num>
  <w:num w:numId="5" w16cid:durableId="159582128">
    <w:abstractNumId w:val="4"/>
  </w:num>
  <w:num w:numId="6" w16cid:durableId="777335459">
    <w:abstractNumId w:val="6"/>
  </w:num>
  <w:num w:numId="7" w16cid:durableId="1169371480">
    <w:abstractNumId w:val="0"/>
  </w:num>
  <w:num w:numId="8" w16cid:durableId="981891443">
    <w:abstractNumId w:val="7"/>
  </w:num>
  <w:num w:numId="9" w16cid:durableId="99227156">
    <w:abstractNumId w:val="9"/>
  </w:num>
  <w:num w:numId="10" w16cid:durableId="930358957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90206406">
    <w:abstractNumId w:val="1"/>
    <w:lvlOverride w:ilvl="0">
      <w:startOverride w:val="1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95414367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 w16cid:durableId="1145512251">
    <w:abstractNumId w:val="1"/>
    <w:lvlOverride w:ilvl="0">
      <w:lvl w:ilvl="0">
        <w:start w:val="1"/>
        <w:numFmt w:val="decimal"/>
        <w:pStyle w:val="Heading1"/>
        <w:lvlText w:val="%1."/>
        <w:lvlJc w:val="left"/>
        <w:pPr>
          <w:tabs>
            <w:tab w:val="num" w:pos="0"/>
          </w:tabs>
          <w:ind w:left="720" w:hanging="72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."/>
        <w:lvlJc w:val="left"/>
        <w:pPr>
          <w:tabs>
            <w:tab w:val="num" w:pos="720"/>
          </w:tabs>
          <w:ind w:left="720" w:hanging="720"/>
        </w:pPr>
        <w:rPr>
          <w:rFonts w:hint="default"/>
        </w:rPr>
      </w:lvl>
    </w:lvlOverride>
    <w:lvlOverride w:ilvl="2">
      <w:lvl w:ilvl="2">
        <w:start w:val="1"/>
        <w:numFmt w:val="decimal"/>
        <w:pStyle w:val="Heading3"/>
        <w:lvlText w:val="%1.%2.%3."/>
        <w:lvlJc w:val="left"/>
        <w:pPr>
          <w:tabs>
            <w:tab w:val="num" w:pos="0"/>
          </w:tabs>
          <w:ind w:left="720" w:hanging="720"/>
        </w:pPr>
        <w:rPr>
          <w:rFonts w:hint="default"/>
        </w:rPr>
      </w:lvl>
    </w:lvlOverride>
    <w:lvlOverride w:ilvl="3">
      <w:lvl w:ilvl="3">
        <w:start w:val="1"/>
        <w:numFmt w:val="decimal"/>
        <w:pStyle w:val="Heading4"/>
        <w:lvlText w:val="%1.%2.%3.%4."/>
        <w:lvlJc w:val="left"/>
        <w:pPr>
          <w:tabs>
            <w:tab w:val="num" w:pos="1080"/>
          </w:tabs>
          <w:ind w:left="720" w:hanging="720"/>
        </w:pPr>
        <w:rPr>
          <w:rFonts w:hint="default" w:ascii="Arial" w:hAnsi="Arial"/>
          <w:b w:val="0"/>
          <w:i w:val="0"/>
          <w:sz w:val="28"/>
        </w:rPr>
      </w:lvl>
    </w:lvlOverride>
    <w:lvlOverride w:ilvl="4">
      <w:lvl w:ilvl="4">
        <w:start w:val="1"/>
        <w:numFmt w:val="decimal"/>
        <w:pStyle w:val="Heading5"/>
        <w:lvlText w:val="%1.%2.%3.%4.%5."/>
        <w:lvlJc w:val="left"/>
        <w:pPr>
          <w:tabs>
            <w:tab w:val="num" w:pos="0"/>
          </w:tabs>
          <w:ind w:left="1440" w:hanging="720"/>
        </w:pPr>
        <w:rPr>
          <w:rFonts w:hint="default"/>
        </w:rPr>
      </w:lvl>
    </w:lvlOverride>
    <w:lvlOverride w:ilvl="5">
      <w:lvl w:ilvl="5">
        <w:start w:val="1"/>
        <w:numFmt w:val="decimal"/>
        <w:pStyle w:val="Heading6"/>
        <w:lvlText w:val="%1.%2.%3.%4.%5.%6."/>
        <w:lvlJc w:val="left"/>
        <w:pPr>
          <w:tabs>
            <w:tab w:val="num" w:pos="0"/>
          </w:tabs>
          <w:ind w:left="1440" w:hanging="720"/>
        </w:pPr>
        <w:rPr>
          <w:rFonts w:hint="default"/>
        </w:rPr>
      </w:lvl>
    </w:lvlOverride>
    <w:lvlOverride w:ilvl="6">
      <w:lvl w:ilvl="6">
        <w:start w:val="1"/>
        <w:numFmt w:val="decimal"/>
        <w:pStyle w:val="Heading7"/>
        <w:lvlText w:val="%1.%2.%3.%4.%5.%6.%7."/>
        <w:lvlJc w:val="left"/>
        <w:pPr>
          <w:tabs>
            <w:tab w:val="num" w:pos="0"/>
          </w:tabs>
          <w:ind w:left="1440" w:hanging="720"/>
        </w:pPr>
        <w:rPr>
          <w:rFonts w:hint="default"/>
        </w:rPr>
      </w:lvl>
    </w:lvlOverride>
    <w:lvlOverride w:ilvl="7">
      <w:lvl w:ilvl="7">
        <w:start w:val="1"/>
        <w:numFmt w:val="decimal"/>
        <w:pStyle w:val="Heading8"/>
        <w:lvlText w:val="%1.%2.%3.%4.%5.%6.%7.%8."/>
        <w:lvlJc w:val="left"/>
        <w:pPr>
          <w:tabs>
            <w:tab w:val="num" w:pos="0"/>
          </w:tabs>
          <w:ind w:left="5760" w:hanging="720"/>
        </w:pPr>
        <w:rPr>
          <w:rFonts w:hint="default"/>
        </w:rPr>
      </w:lvl>
    </w:lvlOverride>
    <w:lvlOverride w:ilvl="8">
      <w:lvl w:ilvl="8">
        <w:start w:val="1"/>
        <w:numFmt w:val="decimal"/>
        <w:pStyle w:val="Heading9"/>
        <w:lvlText w:val="%1.%2.%3.%4.%5.%6.%7.%8.%9."/>
        <w:lvlJc w:val="left"/>
        <w:pPr>
          <w:tabs>
            <w:tab w:val="num" w:pos="0"/>
          </w:tabs>
          <w:ind w:left="6480" w:hanging="720"/>
        </w:pPr>
        <w:rPr>
          <w:rFonts w:hint="default"/>
        </w:rPr>
      </w:lvl>
    </w:lvlOverride>
  </w:num>
  <w:num w:numId="14" w16cid:durableId="255525344">
    <w:abstractNumId w:val="1"/>
    <w:lvlOverride w:ilvl="0">
      <w:startOverride w:val="7"/>
      <w:lvl w:ilvl="0">
        <w:start w:val="7"/>
        <w:numFmt w:val="decimal"/>
        <w:pStyle w:val="Heading1"/>
        <w:lvlText w:val="%1."/>
        <w:lvlJc w:val="left"/>
        <w:pPr>
          <w:tabs>
            <w:tab w:val="num" w:pos="0"/>
          </w:tabs>
          <w:ind w:left="720" w:hanging="720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%1.%2."/>
        <w:lvlJc w:val="left"/>
        <w:pPr>
          <w:tabs>
            <w:tab w:val="num" w:pos="720"/>
          </w:tabs>
          <w:ind w:left="720" w:hanging="720"/>
        </w:pPr>
        <w:rPr>
          <w:rFonts w:hint="default"/>
        </w:rPr>
      </w:lvl>
    </w:lvlOverride>
    <w:lvlOverride w:ilvl="2">
      <w:startOverride w:val="1"/>
      <w:lvl w:ilvl="2">
        <w:start w:val="1"/>
        <w:numFmt w:val="decimal"/>
        <w:pStyle w:val="Heading3"/>
        <w:lvlText w:val="%1.%2.%3."/>
        <w:lvlJc w:val="left"/>
        <w:pPr>
          <w:tabs>
            <w:tab w:val="num" w:pos="0"/>
          </w:tabs>
          <w:ind w:left="720" w:hanging="720"/>
        </w:pPr>
        <w:rPr>
          <w:rFonts w:hint="default"/>
        </w:rPr>
      </w:lvl>
    </w:lvlOverride>
    <w:lvlOverride w:ilvl="3">
      <w:startOverride w:val="1"/>
      <w:lvl w:ilvl="3">
        <w:start w:val="1"/>
        <w:numFmt w:val="decimal"/>
        <w:pStyle w:val="Heading4"/>
        <w:lvlText w:val="%1.%2.%3.%4."/>
        <w:lvlJc w:val="left"/>
        <w:pPr>
          <w:tabs>
            <w:tab w:val="num" w:pos="1080"/>
          </w:tabs>
          <w:ind w:left="720" w:hanging="720"/>
        </w:pPr>
        <w:rPr>
          <w:rFonts w:hint="default" w:ascii="Arial" w:hAnsi="Arial"/>
          <w:b w:val="0"/>
          <w:i w:val="0"/>
          <w:sz w:val="28"/>
        </w:rPr>
      </w:lvl>
    </w:lvlOverride>
    <w:lvlOverride w:ilvl="4">
      <w:startOverride w:val="1"/>
      <w:lvl w:ilvl="4">
        <w:start w:val="1"/>
        <w:numFmt w:val="decimal"/>
        <w:pStyle w:val="Heading5"/>
        <w:lvlText w:val="%1.%2.%3.%4.%5."/>
        <w:lvlJc w:val="left"/>
        <w:pPr>
          <w:tabs>
            <w:tab w:val="num" w:pos="0"/>
          </w:tabs>
          <w:ind w:left="1440" w:hanging="720"/>
        </w:pPr>
        <w:rPr>
          <w:rFonts w:hint="default"/>
        </w:rPr>
      </w:lvl>
    </w:lvlOverride>
    <w:lvlOverride w:ilvl="5">
      <w:startOverride w:val="1"/>
      <w:lvl w:ilvl="5">
        <w:start w:val="1"/>
        <w:numFmt w:val="decimal"/>
        <w:pStyle w:val="Heading6"/>
        <w:lvlText w:val="%1.%2.%3.%4.%5.%6."/>
        <w:lvlJc w:val="left"/>
        <w:pPr>
          <w:tabs>
            <w:tab w:val="num" w:pos="0"/>
          </w:tabs>
          <w:ind w:left="1440" w:hanging="720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pStyle w:val="Heading7"/>
        <w:lvlText w:val="%1.%2.%3.%4.%5.%6.%7."/>
        <w:lvlJc w:val="left"/>
        <w:pPr>
          <w:tabs>
            <w:tab w:val="num" w:pos="0"/>
          </w:tabs>
          <w:ind w:left="1440" w:hanging="720"/>
        </w:pPr>
        <w:rPr>
          <w:rFonts w:hint="default"/>
        </w:rPr>
      </w:lvl>
    </w:lvlOverride>
    <w:lvlOverride w:ilvl="7">
      <w:startOverride w:val="1"/>
      <w:lvl w:ilvl="7">
        <w:start w:val="1"/>
        <w:numFmt w:val="decimal"/>
        <w:pStyle w:val="Heading8"/>
        <w:lvlText w:val="%1.%2.%3.%4.%5.%6.%7.%8."/>
        <w:lvlJc w:val="left"/>
        <w:pPr>
          <w:tabs>
            <w:tab w:val="num" w:pos="0"/>
          </w:tabs>
          <w:ind w:left="5760" w:hanging="720"/>
        </w:pPr>
        <w:rPr>
          <w:rFonts w:hint="default"/>
        </w:rPr>
      </w:lvl>
    </w:lvlOverride>
    <w:lvlOverride w:ilvl="8">
      <w:startOverride w:val="1"/>
      <w:lvl w:ilvl="8">
        <w:start w:val="1"/>
        <w:numFmt w:val="decimal"/>
        <w:pStyle w:val="Heading9"/>
        <w:lvlText w:val="%1.%2.%3.%4.%5.%6.%7.%8.%9."/>
        <w:lvlJc w:val="left"/>
        <w:pPr>
          <w:tabs>
            <w:tab w:val="num" w:pos="0"/>
          </w:tabs>
          <w:ind w:left="6480" w:hanging="720"/>
        </w:pPr>
        <w:rPr>
          <w:rFonts w:hint="default"/>
        </w:rPr>
      </w:lvl>
    </w:lvlOverride>
  </w:num>
  <w:num w:numId="15" w16cid:durableId="509875651">
    <w:abstractNumId w:val="3"/>
  </w:num>
  <w:numIdMacAtCleanup w:val="8"/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zoom w:percent="120"/>
  <w:attachedTemplate r:id="rId1"/>
  <w:linkStyle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trackRevisions w:val="false"/>
  <w:defaultTabStop w:val="720"/>
  <w:doNotHyphenateCaps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3074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doNotUseHTMLParagraphAutoSpacing/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27E0"/>
    <w:rsid w:val="00022703"/>
    <w:rsid w:val="0002360E"/>
    <w:rsid w:val="0003620F"/>
    <w:rsid w:val="000414B8"/>
    <w:rsid w:val="000427E0"/>
    <w:rsid w:val="0004686D"/>
    <w:rsid w:val="00052DAF"/>
    <w:rsid w:val="0006273E"/>
    <w:rsid w:val="000841AD"/>
    <w:rsid w:val="000A4369"/>
    <w:rsid w:val="000B7C90"/>
    <w:rsid w:val="000C125D"/>
    <w:rsid w:val="000C1EAB"/>
    <w:rsid w:val="000C6F0D"/>
    <w:rsid w:val="000D42A7"/>
    <w:rsid w:val="000D704E"/>
    <w:rsid w:val="000F00BE"/>
    <w:rsid w:val="0012601D"/>
    <w:rsid w:val="00144C0F"/>
    <w:rsid w:val="00152A89"/>
    <w:rsid w:val="001717C5"/>
    <w:rsid w:val="00184926"/>
    <w:rsid w:val="00186F15"/>
    <w:rsid w:val="0019459D"/>
    <w:rsid w:val="001967CE"/>
    <w:rsid w:val="001A42CB"/>
    <w:rsid w:val="001B3CBD"/>
    <w:rsid w:val="001D0C6D"/>
    <w:rsid w:val="001D4950"/>
    <w:rsid w:val="001F3B8D"/>
    <w:rsid w:val="00204051"/>
    <w:rsid w:val="00212F08"/>
    <w:rsid w:val="002223F6"/>
    <w:rsid w:val="00231E0C"/>
    <w:rsid w:val="00234AFB"/>
    <w:rsid w:val="002367C6"/>
    <w:rsid w:val="002431FD"/>
    <w:rsid w:val="00260F4D"/>
    <w:rsid w:val="00267981"/>
    <w:rsid w:val="0027184B"/>
    <w:rsid w:val="00294A57"/>
    <w:rsid w:val="002A37E5"/>
    <w:rsid w:val="002B156B"/>
    <w:rsid w:val="002C7D7A"/>
    <w:rsid w:val="002D2B92"/>
    <w:rsid w:val="002D4E3C"/>
    <w:rsid w:val="002D7865"/>
    <w:rsid w:val="00314BF9"/>
    <w:rsid w:val="003179F7"/>
    <w:rsid w:val="003250C1"/>
    <w:rsid w:val="003305A7"/>
    <w:rsid w:val="0036490D"/>
    <w:rsid w:val="00366ED5"/>
    <w:rsid w:val="00385996"/>
    <w:rsid w:val="00390EFE"/>
    <w:rsid w:val="00391434"/>
    <w:rsid w:val="00393A85"/>
    <w:rsid w:val="00393D50"/>
    <w:rsid w:val="003B4946"/>
    <w:rsid w:val="003B60D6"/>
    <w:rsid w:val="003D25E0"/>
    <w:rsid w:val="003F40CF"/>
    <w:rsid w:val="00400AE1"/>
    <w:rsid w:val="00401939"/>
    <w:rsid w:val="004078BE"/>
    <w:rsid w:val="00421A27"/>
    <w:rsid w:val="00431153"/>
    <w:rsid w:val="004338EF"/>
    <w:rsid w:val="00435F81"/>
    <w:rsid w:val="004371D5"/>
    <w:rsid w:val="00443B8E"/>
    <w:rsid w:val="0045609C"/>
    <w:rsid w:val="0046033D"/>
    <w:rsid w:val="0048722A"/>
    <w:rsid w:val="004A6834"/>
    <w:rsid w:val="004C6D10"/>
    <w:rsid w:val="004D68C3"/>
    <w:rsid w:val="004E086D"/>
    <w:rsid w:val="004E3F9D"/>
    <w:rsid w:val="004F5478"/>
    <w:rsid w:val="004F59C5"/>
    <w:rsid w:val="00510A20"/>
    <w:rsid w:val="00516D0A"/>
    <w:rsid w:val="00532F25"/>
    <w:rsid w:val="00534D31"/>
    <w:rsid w:val="00541E30"/>
    <w:rsid w:val="00561F26"/>
    <w:rsid w:val="005814CD"/>
    <w:rsid w:val="00587A35"/>
    <w:rsid w:val="005A7D04"/>
    <w:rsid w:val="005B03A8"/>
    <w:rsid w:val="005C1540"/>
    <w:rsid w:val="005C4261"/>
    <w:rsid w:val="005E25E0"/>
    <w:rsid w:val="006042B0"/>
    <w:rsid w:val="0062282A"/>
    <w:rsid w:val="00625283"/>
    <w:rsid w:val="00631E5E"/>
    <w:rsid w:val="00633BD4"/>
    <w:rsid w:val="00636B14"/>
    <w:rsid w:val="006370D3"/>
    <w:rsid w:val="006437BF"/>
    <w:rsid w:val="00657554"/>
    <w:rsid w:val="00661F25"/>
    <w:rsid w:val="006704A6"/>
    <w:rsid w:val="0067147E"/>
    <w:rsid w:val="0069192E"/>
    <w:rsid w:val="006A1FD2"/>
    <w:rsid w:val="006B0364"/>
    <w:rsid w:val="006B702B"/>
    <w:rsid w:val="006C153B"/>
    <w:rsid w:val="006C6202"/>
    <w:rsid w:val="006F1E66"/>
    <w:rsid w:val="00722D8D"/>
    <w:rsid w:val="00725B10"/>
    <w:rsid w:val="00731EE3"/>
    <w:rsid w:val="00752A8F"/>
    <w:rsid w:val="00767679"/>
    <w:rsid w:val="007676E8"/>
    <w:rsid w:val="007A3C17"/>
    <w:rsid w:val="007AE49A"/>
    <w:rsid w:val="007B6D46"/>
    <w:rsid w:val="007C6EBD"/>
    <w:rsid w:val="00804E0C"/>
    <w:rsid w:val="00811356"/>
    <w:rsid w:val="00825D0E"/>
    <w:rsid w:val="008265FC"/>
    <w:rsid w:val="00834397"/>
    <w:rsid w:val="00841039"/>
    <w:rsid w:val="00841D33"/>
    <w:rsid w:val="0084781F"/>
    <w:rsid w:val="00860437"/>
    <w:rsid w:val="00866F46"/>
    <w:rsid w:val="00880A52"/>
    <w:rsid w:val="00884BD8"/>
    <w:rsid w:val="008A4B71"/>
    <w:rsid w:val="008C5BD7"/>
    <w:rsid w:val="008D3F3D"/>
    <w:rsid w:val="008DD1A5"/>
    <w:rsid w:val="008DD1A5"/>
    <w:rsid w:val="008E4734"/>
    <w:rsid w:val="00903388"/>
    <w:rsid w:val="0090488E"/>
    <w:rsid w:val="009115C3"/>
    <w:rsid w:val="00912D5D"/>
    <w:rsid w:val="0092772B"/>
    <w:rsid w:val="00930361"/>
    <w:rsid w:val="0093799E"/>
    <w:rsid w:val="009439F1"/>
    <w:rsid w:val="009736C7"/>
    <w:rsid w:val="009777F4"/>
    <w:rsid w:val="00987D78"/>
    <w:rsid w:val="00995EF1"/>
    <w:rsid w:val="009A3C66"/>
    <w:rsid w:val="009B4901"/>
    <w:rsid w:val="009D663D"/>
    <w:rsid w:val="009E11D9"/>
    <w:rsid w:val="009F758A"/>
    <w:rsid w:val="00A0465A"/>
    <w:rsid w:val="00A1472A"/>
    <w:rsid w:val="00A23555"/>
    <w:rsid w:val="00A3140D"/>
    <w:rsid w:val="00A40CE7"/>
    <w:rsid w:val="00A42115"/>
    <w:rsid w:val="00A504ED"/>
    <w:rsid w:val="00A61CA0"/>
    <w:rsid w:val="00A85F03"/>
    <w:rsid w:val="00A919A5"/>
    <w:rsid w:val="00AA43B9"/>
    <w:rsid w:val="00AA5A44"/>
    <w:rsid w:val="00AA63ED"/>
    <w:rsid w:val="00AB2E22"/>
    <w:rsid w:val="00AC0E11"/>
    <w:rsid w:val="00AE7C29"/>
    <w:rsid w:val="00AF669D"/>
    <w:rsid w:val="00B03704"/>
    <w:rsid w:val="00B269C3"/>
    <w:rsid w:val="00B325D1"/>
    <w:rsid w:val="00B36EDF"/>
    <w:rsid w:val="00B40085"/>
    <w:rsid w:val="00B40ABE"/>
    <w:rsid w:val="00B41718"/>
    <w:rsid w:val="00B43790"/>
    <w:rsid w:val="00B5D6F9"/>
    <w:rsid w:val="00B64369"/>
    <w:rsid w:val="00B84669"/>
    <w:rsid w:val="00B84ACD"/>
    <w:rsid w:val="00BD79D7"/>
    <w:rsid w:val="00BE13C7"/>
    <w:rsid w:val="00BE2B5D"/>
    <w:rsid w:val="00C11688"/>
    <w:rsid w:val="00C23CDB"/>
    <w:rsid w:val="00C3674F"/>
    <w:rsid w:val="00C54593"/>
    <w:rsid w:val="00C64156"/>
    <w:rsid w:val="00C87CB4"/>
    <w:rsid w:val="00C96BB7"/>
    <w:rsid w:val="00CA343C"/>
    <w:rsid w:val="00CA44FD"/>
    <w:rsid w:val="00CC2529"/>
    <w:rsid w:val="00CF0201"/>
    <w:rsid w:val="00CF2AE6"/>
    <w:rsid w:val="00CF55A3"/>
    <w:rsid w:val="00CF7D8C"/>
    <w:rsid w:val="00D0777E"/>
    <w:rsid w:val="00D12CA8"/>
    <w:rsid w:val="00D27450"/>
    <w:rsid w:val="00D65D06"/>
    <w:rsid w:val="00D703B0"/>
    <w:rsid w:val="00D7641C"/>
    <w:rsid w:val="00D82E5C"/>
    <w:rsid w:val="00DB258E"/>
    <w:rsid w:val="00DC1E5E"/>
    <w:rsid w:val="00DC3355"/>
    <w:rsid w:val="00DE2E90"/>
    <w:rsid w:val="00DF03D6"/>
    <w:rsid w:val="00DF51D4"/>
    <w:rsid w:val="00DF5453"/>
    <w:rsid w:val="00E063E0"/>
    <w:rsid w:val="00E20580"/>
    <w:rsid w:val="00E612D5"/>
    <w:rsid w:val="00E9207A"/>
    <w:rsid w:val="00EE1355"/>
    <w:rsid w:val="00EE796A"/>
    <w:rsid w:val="00EF185E"/>
    <w:rsid w:val="00EF6080"/>
    <w:rsid w:val="00EF6CA8"/>
    <w:rsid w:val="00F1046A"/>
    <w:rsid w:val="00F15321"/>
    <w:rsid w:val="00F31F27"/>
    <w:rsid w:val="00F37AAB"/>
    <w:rsid w:val="00F4323F"/>
    <w:rsid w:val="00F57C7F"/>
    <w:rsid w:val="00F60927"/>
    <w:rsid w:val="00F613ED"/>
    <w:rsid w:val="00F614C9"/>
    <w:rsid w:val="00FA7CE9"/>
    <w:rsid w:val="00FB2E21"/>
    <w:rsid w:val="00FB4CA0"/>
    <w:rsid w:val="00FC1D5D"/>
    <w:rsid w:val="00FD273D"/>
    <w:rsid w:val="01B9A5D3"/>
    <w:rsid w:val="01BD6F11"/>
    <w:rsid w:val="01BDD3B8"/>
    <w:rsid w:val="01C358C6"/>
    <w:rsid w:val="02DD3367"/>
    <w:rsid w:val="034BA2D9"/>
    <w:rsid w:val="038240E5"/>
    <w:rsid w:val="039AFFD2"/>
    <w:rsid w:val="03C1FFAD"/>
    <w:rsid w:val="03CD8E43"/>
    <w:rsid w:val="03DF0A53"/>
    <w:rsid w:val="03F6FEEB"/>
    <w:rsid w:val="04204161"/>
    <w:rsid w:val="04917EFC"/>
    <w:rsid w:val="05833BE6"/>
    <w:rsid w:val="05A0B4A9"/>
    <w:rsid w:val="062C33AE"/>
    <w:rsid w:val="06368B21"/>
    <w:rsid w:val="06DFE705"/>
    <w:rsid w:val="08BCC591"/>
    <w:rsid w:val="08FCC0DA"/>
    <w:rsid w:val="0A0869AA"/>
    <w:rsid w:val="0A0CAD9C"/>
    <w:rsid w:val="0A306448"/>
    <w:rsid w:val="0A789EAB"/>
    <w:rsid w:val="0BBE251D"/>
    <w:rsid w:val="0BBE251D"/>
    <w:rsid w:val="0BEE17F7"/>
    <w:rsid w:val="0C931ADD"/>
    <w:rsid w:val="0D0E5582"/>
    <w:rsid w:val="0D2EA4E8"/>
    <w:rsid w:val="0D710E16"/>
    <w:rsid w:val="0DC0CAA3"/>
    <w:rsid w:val="0DC2F5B2"/>
    <w:rsid w:val="0E8C1D67"/>
    <w:rsid w:val="0EF6F8FB"/>
    <w:rsid w:val="0FC6FCF9"/>
    <w:rsid w:val="10016F11"/>
    <w:rsid w:val="1065DF4B"/>
    <w:rsid w:val="11566BF9"/>
    <w:rsid w:val="1162CD5A"/>
    <w:rsid w:val="116E1E7C"/>
    <w:rsid w:val="1309EEDD"/>
    <w:rsid w:val="1309EEDD"/>
    <w:rsid w:val="130F8C01"/>
    <w:rsid w:val="132CEA95"/>
    <w:rsid w:val="150F627D"/>
    <w:rsid w:val="150F627D"/>
    <w:rsid w:val="1549E104"/>
    <w:rsid w:val="164BB2CC"/>
    <w:rsid w:val="16785645"/>
    <w:rsid w:val="168B81EB"/>
    <w:rsid w:val="1701E5BC"/>
    <w:rsid w:val="173828C6"/>
    <w:rsid w:val="173B3E59"/>
    <w:rsid w:val="17AE9ACE"/>
    <w:rsid w:val="17BAC8A0"/>
    <w:rsid w:val="17DEB436"/>
    <w:rsid w:val="18086544"/>
    <w:rsid w:val="1854FE84"/>
    <w:rsid w:val="19E28EAE"/>
    <w:rsid w:val="1A8C2317"/>
    <w:rsid w:val="1AFADD41"/>
    <w:rsid w:val="1B575D63"/>
    <w:rsid w:val="1B5D2977"/>
    <w:rsid w:val="1BFDD73A"/>
    <w:rsid w:val="1C816528"/>
    <w:rsid w:val="1C963D68"/>
    <w:rsid w:val="1CB3650A"/>
    <w:rsid w:val="1D801A97"/>
    <w:rsid w:val="1D801A97"/>
    <w:rsid w:val="1D89A64C"/>
    <w:rsid w:val="1E14B787"/>
    <w:rsid w:val="1E2BF9D9"/>
    <w:rsid w:val="1E8BA7F3"/>
    <w:rsid w:val="1EA0868A"/>
    <w:rsid w:val="1F2FFE81"/>
    <w:rsid w:val="1FCF43DD"/>
    <w:rsid w:val="1FE0FB12"/>
    <w:rsid w:val="20771A88"/>
    <w:rsid w:val="20771A88"/>
    <w:rsid w:val="207E7171"/>
    <w:rsid w:val="218892BA"/>
    <w:rsid w:val="21936709"/>
    <w:rsid w:val="228D9233"/>
    <w:rsid w:val="22C80FE1"/>
    <w:rsid w:val="22C80FE1"/>
    <w:rsid w:val="22FD91EC"/>
    <w:rsid w:val="2326445D"/>
    <w:rsid w:val="23B08C4A"/>
    <w:rsid w:val="23D00D9B"/>
    <w:rsid w:val="23F12D1B"/>
    <w:rsid w:val="245EFF4B"/>
    <w:rsid w:val="24BDBAE3"/>
    <w:rsid w:val="255CD8CC"/>
    <w:rsid w:val="25A8F1FE"/>
    <w:rsid w:val="284184AD"/>
    <w:rsid w:val="2875366E"/>
    <w:rsid w:val="28F9E4B1"/>
    <w:rsid w:val="292061B9"/>
    <w:rsid w:val="29CF9055"/>
    <w:rsid w:val="29D12E84"/>
    <w:rsid w:val="29DC7715"/>
    <w:rsid w:val="2A30B582"/>
    <w:rsid w:val="2A834795"/>
    <w:rsid w:val="2B189387"/>
    <w:rsid w:val="2CC22F90"/>
    <w:rsid w:val="2CFD91F8"/>
    <w:rsid w:val="2D6FFDF3"/>
    <w:rsid w:val="2D77946B"/>
    <w:rsid w:val="2D9B368F"/>
    <w:rsid w:val="2E0FE7E3"/>
    <w:rsid w:val="2E274F7C"/>
    <w:rsid w:val="2E274F7C"/>
    <w:rsid w:val="2E49F7FB"/>
    <w:rsid w:val="2F16CF32"/>
    <w:rsid w:val="302E68D8"/>
    <w:rsid w:val="306DEFD2"/>
    <w:rsid w:val="306DEFD2"/>
    <w:rsid w:val="3096B5CD"/>
    <w:rsid w:val="30A14648"/>
    <w:rsid w:val="311F2353"/>
    <w:rsid w:val="31A02DE3"/>
    <w:rsid w:val="329650A1"/>
    <w:rsid w:val="32B26FB1"/>
    <w:rsid w:val="33894B6D"/>
    <w:rsid w:val="342FD9CA"/>
    <w:rsid w:val="34458DD3"/>
    <w:rsid w:val="3499A2F1"/>
    <w:rsid w:val="34D17AED"/>
    <w:rsid w:val="34DEC62E"/>
    <w:rsid w:val="34DEFB76"/>
    <w:rsid w:val="362CDC53"/>
    <w:rsid w:val="36C3AEEA"/>
    <w:rsid w:val="37E8F84E"/>
    <w:rsid w:val="37E8F84E"/>
    <w:rsid w:val="38BF3891"/>
    <w:rsid w:val="38ED2BCF"/>
    <w:rsid w:val="391CEBD8"/>
    <w:rsid w:val="3959874B"/>
    <w:rsid w:val="39EB6B03"/>
    <w:rsid w:val="3A7D1396"/>
    <w:rsid w:val="3A7D1396"/>
    <w:rsid w:val="3BCC2B47"/>
    <w:rsid w:val="3C575FD0"/>
    <w:rsid w:val="3D4CF35B"/>
    <w:rsid w:val="3DE0E791"/>
    <w:rsid w:val="3DE0E791"/>
    <w:rsid w:val="3E5AEC89"/>
    <w:rsid w:val="3EF75D9B"/>
    <w:rsid w:val="3F2BB12B"/>
    <w:rsid w:val="408F0017"/>
    <w:rsid w:val="408F0017"/>
    <w:rsid w:val="41318972"/>
    <w:rsid w:val="41777C80"/>
    <w:rsid w:val="41777C80"/>
    <w:rsid w:val="422A062F"/>
    <w:rsid w:val="423A44E7"/>
    <w:rsid w:val="42C52692"/>
    <w:rsid w:val="4328AF21"/>
    <w:rsid w:val="446549B2"/>
    <w:rsid w:val="447FEC50"/>
    <w:rsid w:val="450B4355"/>
    <w:rsid w:val="450B4355"/>
    <w:rsid w:val="458C7BF4"/>
    <w:rsid w:val="45D78CD9"/>
    <w:rsid w:val="45FAB9B9"/>
    <w:rsid w:val="46942C0E"/>
    <w:rsid w:val="472E70E3"/>
    <w:rsid w:val="4759D036"/>
    <w:rsid w:val="483C95CC"/>
    <w:rsid w:val="48A3C4EF"/>
    <w:rsid w:val="48C0B68A"/>
    <w:rsid w:val="48C0B68A"/>
    <w:rsid w:val="48C99F34"/>
    <w:rsid w:val="4918C3E8"/>
    <w:rsid w:val="4918C3E8"/>
    <w:rsid w:val="491D83DC"/>
    <w:rsid w:val="4982AE0A"/>
    <w:rsid w:val="49FDD027"/>
    <w:rsid w:val="4A380D6C"/>
    <w:rsid w:val="4A380D6C"/>
    <w:rsid w:val="4A5AC083"/>
    <w:rsid w:val="4BE1EBC0"/>
    <w:rsid w:val="4BE7EEE4"/>
    <w:rsid w:val="4C43864D"/>
    <w:rsid w:val="4DDDEE91"/>
    <w:rsid w:val="4DF67F76"/>
    <w:rsid w:val="4E125B42"/>
    <w:rsid w:val="4E144A78"/>
    <w:rsid w:val="4E1B266C"/>
    <w:rsid w:val="50BDBC67"/>
    <w:rsid w:val="50BFAB3A"/>
    <w:rsid w:val="51AE5B23"/>
    <w:rsid w:val="51B9D383"/>
    <w:rsid w:val="540602F0"/>
    <w:rsid w:val="54612A72"/>
    <w:rsid w:val="54A05AB2"/>
    <w:rsid w:val="5577FD8C"/>
    <w:rsid w:val="5577FD8C"/>
    <w:rsid w:val="558C5395"/>
    <w:rsid w:val="559FDBA2"/>
    <w:rsid w:val="55FF8195"/>
    <w:rsid w:val="566BAC10"/>
    <w:rsid w:val="57C07CBD"/>
    <w:rsid w:val="582080EE"/>
    <w:rsid w:val="583C53AF"/>
    <w:rsid w:val="583C53AF"/>
    <w:rsid w:val="58DEC6DF"/>
    <w:rsid w:val="58E7B5E7"/>
    <w:rsid w:val="59011FBA"/>
    <w:rsid w:val="5AB63FE3"/>
    <w:rsid w:val="5AF07392"/>
    <w:rsid w:val="5B3C150C"/>
    <w:rsid w:val="5B95D872"/>
    <w:rsid w:val="5BBCDDE0"/>
    <w:rsid w:val="5C23EF65"/>
    <w:rsid w:val="5C448CDF"/>
    <w:rsid w:val="5CB5FBA4"/>
    <w:rsid w:val="5DEA54D0"/>
    <w:rsid w:val="5F2D958B"/>
    <w:rsid w:val="5F2D958B"/>
    <w:rsid w:val="5FCD5732"/>
    <w:rsid w:val="602587F2"/>
    <w:rsid w:val="60FF0FAA"/>
    <w:rsid w:val="60FF0FAA"/>
    <w:rsid w:val="6107B19C"/>
    <w:rsid w:val="614F8820"/>
    <w:rsid w:val="6265364D"/>
    <w:rsid w:val="62D21CCB"/>
    <w:rsid w:val="645D2CC1"/>
    <w:rsid w:val="64D5AE7E"/>
    <w:rsid w:val="6788E888"/>
    <w:rsid w:val="6789D749"/>
    <w:rsid w:val="67A66DFC"/>
    <w:rsid w:val="67A66DFC"/>
    <w:rsid w:val="68764EE8"/>
    <w:rsid w:val="68764EE8"/>
    <w:rsid w:val="697987CA"/>
    <w:rsid w:val="69866B03"/>
    <w:rsid w:val="69866B03"/>
    <w:rsid w:val="69AF024E"/>
    <w:rsid w:val="69FA3074"/>
    <w:rsid w:val="6A121F49"/>
    <w:rsid w:val="6A4BDFD6"/>
    <w:rsid w:val="6BDB08DC"/>
    <w:rsid w:val="6C448929"/>
    <w:rsid w:val="6C88773E"/>
    <w:rsid w:val="6D417C1B"/>
    <w:rsid w:val="6E144DBF"/>
    <w:rsid w:val="6E2B9A30"/>
    <w:rsid w:val="6E4E2FD1"/>
    <w:rsid w:val="6EBA7AB9"/>
    <w:rsid w:val="6F07E5F7"/>
    <w:rsid w:val="6F3C26D9"/>
    <w:rsid w:val="6FAD5C94"/>
    <w:rsid w:val="6FB7415D"/>
    <w:rsid w:val="6FE29539"/>
    <w:rsid w:val="70084732"/>
    <w:rsid w:val="7092C8DA"/>
    <w:rsid w:val="717DAB8E"/>
    <w:rsid w:val="72911DDD"/>
    <w:rsid w:val="72C70F9C"/>
    <w:rsid w:val="75584E0F"/>
    <w:rsid w:val="7660CABE"/>
    <w:rsid w:val="7660CABE"/>
    <w:rsid w:val="767002BF"/>
    <w:rsid w:val="76A6BDCC"/>
    <w:rsid w:val="76D779F4"/>
    <w:rsid w:val="775FE82E"/>
    <w:rsid w:val="77E73168"/>
    <w:rsid w:val="78985076"/>
    <w:rsid w:val="78D265C0"/>
    <w:rsid w:val="78DAE9C3"/>
    <w:rsid w:val="78F28921"/>
    <w:rsid w:val="797FDA9B"/>
    <w:rsid w:val="797FDA9B"/>
    <w:rsid w:val="7986E7A9"/>
    <w:rsid w:val="79A79D92"/>
    <w:rsid w:val="79DE5E8E"/>
    <w:rsid w:val="79DE5E8E"/>
    <w:rsid w:val="7A2F70E8"/>
    <w:rsid w:val="7A2F70E8"/>
    <w:rsid w:val="7AB690AC"/>
    <w:rsid w:val="7B51B961"/>
    <w:rsid w:val="7B538BAE"/>
    <w:rsid w:val="7B791850"/>
    <w:rsid w:val="7BB41225"/>
    <w:rsid w:val="7BB41225"/>
    <w:rsid w:val="7C864FF6"/>
    <w:rsid w:val="7CCB9A12"/>
    <w:rsid w:val="7F55C532"/>
    <w:rsid w:val="7F769151"/>
    <w:rsid w:val="7FAC10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3074"/>
    <o:shapelayout v:ext="edit">
      <o:idmap v:ext="edit" data="1"/>
    </o:shapelayout>
  </w:shapeDefaults>
  <w:decimalSymbol w:val="."/>
  <w:listSeparator w:val=","/>
  <w14:docId w14:val="3979E8CE"/>
  <w15:chartTrackingRefBased/>
  <w15:docId w15:val="{802840B3-CDA7-420A-82D6-E845EC304EA0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="Times New Roman" w:hAnsi="Times New Roman" w:eastAsia="Times New Roman" w:cs="Times New Roman"/>
        <w:lang w:val="en-US" w:eastAsia="ja-JP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uiPriority="99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uiPriority="99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uiPriority="99" w:semiHidden="1" w:unhideWhenUsed="1"/>
    <w:lsdException w:name="Smart Hyperlink" w:uiPriority="99" w:semiHidden="1" w:unhideWhenUsed="1"/>
    <w:lsdException w:name="Hashtag" w:uiPriority="99" w:semiHidden="1" w:unhideWhenUsed="1"/>
    <w:lsdException w:name="Unresolved Mention" w:uiPriority="99" w:semiHidden="1" w:unhideWhenUsed="1"/>
    <w:lsdException w:name="Smart Link" w:uiPriority="99" w:semiHidden="1" w:unhideWhenUsed="1"/>
  </w:latentStyles>
  <w:style w:type="paragraph" w:styleId="Normal" w:default="1">
    <w:name w:val="Normal"/>
    <w:qFormat/>
    <w:rsid w:val="00587A35"/>
    <w:rPr>
      <w:sz w:val="22"/>
      <w:lang w:val="en-GB"/>
    </w:rPr>
  </w:style>
  <w:style w:type="paragraph" w:styleId="Heading1">
    <w:name w:val="heading 1"/>
    <w:basedOn w:val="Normal"/>
    <w:next w:val="Normal"/>
    <w:link w:val="Heading1Char"/>
    <w:qFormat/>
    <w:pPr>
      <w:keepNext/>
      <w:numPr>
        <w:numId w:val="1"/>
      </w:numPr>
      <w:spacing w:before="240" w:after="60"/>
      <w:outlineLvl w:val="0"/>
    </w:pPr>
    <w:rPr>
      <w:b/>
      <w:kern w:val="28"/>
      <w:sz w:val="36"/>
    </w:rPr>
  </w:style>
  <w:style w:type="paragraph" w:styleId="Heading2">
    <w:name w:val="heading 2"/>
    <w:basedOn w:val="Normal"/>
    <w:next w:val="Normal"/>
    <w:autoRedefine/>
    <w:qFormat/>
    <w:rsid w:val="0006273E"/>
    <w:pPr>
      <w:keepNext/>
      <w:spacing w:before="240" w:after="60"/>
      <w:outlineLvl w:val="1"/>
    </w:pPr>
    <w:rPr>
      <w:b/>
      <w:sz w:val="28"/>
    </w:rPr>
  </w:style>
  <w:style w:type="paragraph" w:styleId="Heading3">
    <w:name w:val="heading 3"/>
    <w:basedOn w:val="Normal"/>
    <w:next w:val="Normal"/>
    <w:qFormat/>
    <w:pPr>
      <w:numPr>
        <w:ilvl w:val="2"/>
        <w:numId w:val="1"/>
      </w:numPr>
      <w:spacing w:before="240" w:after="60"/>
      <w:outlineLvl w:val="2"/>
    </w:pPr>
    <w:rPr>
      <w:b/>
      <w:sz w:val="24"/>
    </w:rPr>
  </w:style>
  <w:style w:type="paragraph" w:styleId="Heading4">
    <w:name w:val="heading 4"/>
    <w:basedOn w:val="Normal"/>
    <w:next w:val="Normal"/>
    <w:qFormat/>
    <w:pPr>
      <w:keepNext/>
      <w:numPr>
        <w:ilvl w:val="3"/>
        <w:numId w:val="1"/>
      </w:numPr>
      <w:spacing w:before="240" w:after="60"/>
      <w:outlineLvl w:val="3"/>
    </w:pPr>
    <w:rPr>
      <w:b/>
    </w:rPr>
  </w:style>
  <w:style w:type="paragraph" w:styleId="Heading5">
    <w:name w:val="heading 5"/>
    <w:basedOn w:val="Normal"/>
    <w:next w:val="Normal"/>
    <w:qFormat/>
    <w:pPr>
      <w:numPr>
        <w:ilvl w:val="4"/>
        <w:numId w:val="1"/>
      </w:numPr>
      <w:spacing w:before="240" w:after="60"/>
      <w:outlineLvl w:val="4"/>
    </w:pPr>
    <w:rPr>
      <w:b/>
    </w:rPr>
  </w:style>
  <w:style w:type="paragraph" w:styleId="Heading6">
    <w:name w:val="heading 6"/>
    <w:basedOn w:val="Normal"/>
    <w:next w:val="Normal"/>
    <w:qFormat/>
    <w:pPr>
      <w:numPr>
        <w:ilvl w:val="5"/>
        <w:numId w:val="1"/>
      </w:numPr>
      <w:spacing w:before="240" w:after="60"/>
      <w:outlineLvl w:val="5"/>
    </w:pPr>
    <w:rPr>
      <w:i/>
    </w:rPr>
  </w:style>
  <w:style w:type="paragraph" w:styleId="Heading7">
    <w:name w:val="heading 7"/>
    <w:basedOn w:val="Normal"/>
    <w:next w:val="Normal"/>
    <w:qFormat/>
    <w:pPr>
      <w:numPr>
        <w:ilvl w:val="6"/>
        <w:numId w:val="1"/>
      </w:numPr>
      <w:spacing w:before="240" w:after="60"/>
      <w:outlineLvl w:val="6"/>
    </w:pPr>
  </w:style>
  <w:style w:type="paragraph" w:styleId="Heading8">
    <w:name w:val="heading 8"/>
    <w:basedOn w:val="Normal"/>
    <w:next w:val="Normal"/>
    <w:qFormat/>
    <w:pPr>
      <w:numPr>
        <w:ilvl w:val="7"/>
        <w:numId w:val="1"/>
      </w:numPr>
      <w:spacing w:before="240" w:after="60"/>
      <w:outlineLvl w:val="7"/>
    </w:pPr>
    <w:rPr>
      <w:i/>
    </w:rPr>
  </w:style>
  <w:style w:type="paragraph" w:styleId="Heading9">
    <w:name w:val="heading 9"/>
    <w:basedOn w:val="Normal"/>
    <w:next w:val="Normal"/>
    <w:qFormat/>
    <w:pPr>
      <w:numPr>
        <w:ilvl w:val="8"/>
        <w:numId w:val="1"/>
      </w:numPr>
      <w:spacing w:before="240" w:after="60"/>
      <w:outlineLvl w:val="8"/>
    </w:pPr>
    <w:rPr>
      <w:b/>
      <w:i/>
      <w:sz w:val="18"/>
    </w:rPr>
  </w:style>
  <w:style w:type="character" w:styleId="DefaultParagraphFont" w:default="1">
    <w:name w:val="Default Paragraph Font"/>
    <w:semiHidden/>
  </w:style>
  <w:style w:type="table" w:styleId="TableNormal" w:default="1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semiHidden/>
  </w:style>
  <w:style w:type="paragraph" w:styleId="Header">
    <w:name w:val="header"/>
    <w:basedOn w:val="Normal"/>
    <w:link w:val="HeaderChar"/>
    <w:pPr>
      <w:tabs>
        <w:tab w:val="center" w:pos="4153"/>
        <w:tab w:val="right" w:pos="8306"/>
      </w:tabs>
    </w:pPr>
  </w:style>
  <w:style w:type="paragraph" w:styleId="Footer">
    <w:name w:val="footer"/>
    <w:basedOn w:val="Normal"/>
    <w:pPr>
      <w:tabs>
        <w:tab w:val="center" w:pos="4153"/>
        <w:tab w:val="right" w:pos="8306"/>
      </w:tabs>
    </w:pPr>
  </w:style>
  <w:style w:type="character" w:styleId="PageNumber">
    <w:name w:val="page number"/>
    <w:basedOn w:val="DefaultParagraphFont"/>
  </w:style>
  <w:style w:type="paragraph" w:styleId="List">
    <w:name w:val="List"/>
    <w:basedOn w:val="Normal"/>
    <w:pPr>
      <w:ind w:left="283" w:hanging="283"/>
    </w:pPr>
  </w:style>
  <w:style w:type="paragraph" w:styleId="List2">
    <w:name w:val="List 2"/>
    <w:basedOn w:val="Normal"/>
    <w:pPr>
      <w:ind w:left="566" w:hanging="283"/>
    </w:pPr>
  </w:style>
  <w:style w:type="paragraph" w:styleId="ListContinue">
    <w:name w:val="List Continue"/>
    <w:basedOn w:val="Normal"/>
    <w:pPr>
      <w:spacing w:after="120"/>
      <w:ind w:left="283"/>
    </w:pPr>
  </w:style>
  <w:style w:type="paragraph" w:styleId="BodyText">
    <w:name w:val="Body Text"/>
    <w:basedOn w:val="Normal"/>
    <w:pPr>
      <w:spacing w:after="120"/>
    </w:pPr>
  </w:style>
  <w:style w:type="paragraph" w:styleId="TOC4">
    <w:name w:val="toc 4"/>
    <w:basedOn w:val="Normal"/>
    <w:next w:val="Normal"/>
    <w:semiHidden/>
    <w:pPr>
      <w:tabs>
        <w:tab w:val="right" w:leader="dot" w:pos="9809"/>
      </w:tabs>
      <w:ind w:left="600"/>
    </w:pPr>
  </w:style>
  <w:style w:type="paragraph" w:styleId="TOC1">
    <w:name w:val="toc 1"/>
    <w:basedOn w:val="Normal"/>
    <w:next w:val="Normal"/>
    <w:uiPriority w:val="39"/>
    <w:rsid w:val="0003620F"/>
    <w:pPr>
      <w:tabs>
        <w:tab w:val="right" w:leader="dot" w:pos="9809"/>
      </w:tabs>
      <w:spacing w:before="360"/>
    </w:pPr>
    <w:rPr>
      <w:rFonts w:ascii="Arial" w:hAnsi="Arial"/>
      <w:b/>
      <w:caps/>
    </w:rPr>
  </w:style>
  <w:style w:type="paragraph" w:styleId="TOC2">
    <w:name w:val="toc 2"/>
    <w:basedOn w:val="Normal"/>
    <w:next w:val="Normal"/>
    <w:uiPriority w:val="39"/>
    <w:rsid w:val="0003620F"/>
    <w:pPr>
      <w:tabs>
        <w:tab w:val="right" w:leader="dot" w:pos="9809"/>
      </w:tabs>
      <w:spacing w:before="120"/>
      <w:ind w:left="227"/>
    </w:pPr>
    <w:rPr>
      <w:rFonts w:ascii="Arial" w:hAnsi="Arial"/>
      <w:b/>
    </w:rPr>
  </w:style>
  <w:style w:type="paragraph" w:styleId="TOC3">
    <w:name w:val="toc 3"/>
    <w:basedOn w:val="Normal"/>
    <w:next w:val="Normal"/>
    <w:semiHidden/>
    <w:rsid w:val="0003620F"/>
    <w:pPr>
      <w:tabs>
        <w:tab w:val="right" w:leader="dot" w:pos="9809"/>
      </w:tabs>
      <w:spacing w:before="60"/>
      <w:ind w:left="454"/>
    </w:pPr>
    <w:rPr>
      <w:rFonts w:ascii="Arial" w:hAnsi="Arial"/>
    </w:rPr>
  </w:style>
  <w:style w:type="paragraph" w:styleId="TOC5">
    <w:name w:val="toc 5"/>
    <w:basedOn w:val="Normal"/>
    <w:next w:val="Normal"/>
    <w:semiHidden/>
    <w:pPr>
      <w:tabs>
        <w:tab w:val="right" w:leader="dot" w:pos="9809"/>
      </w:tabs>
      <w:ind w:left="907"/>
    </w:pPr>
  </w:style>
  <w:style w:type="paragraph" w:styleId="Style" w:customStyle="1">
    <w:name w:val="Style"/>
    <w:pPr>
      <w:widowControl w:val="0"/>
    </w:pPr>
    <w:rPr>
      <w:rFonts w:ascii="Arial" w:hAnsi="Arial"/>
      <w:sz w:val="24"/>
    </w:rPr>
  </w:style>
  <w:style w:type="paragraph" w:styleId="TOC6">
    <w:name w:val="toc 6"/>
    <w:basedOn w:val="Normal"/>
    <w:next w:val="Normal"/>
    <w:semiHidden/>
    <w:pPr>
      <w:tabs>
        <w:tab w:val="right" w:leader="dot" w:pos="9809"/>
      </w:tabs>
      <w:ind w:left="1000"/>
    </w:pPr>
  </w:style>
  <w:style w:type="paragraph" w:styleId="TOC7">
    <w:name w:val="toc 7"/>
    <w:basedOn w:val="Normal"/>
    <w:next w:val="Normal"/>
    <w:semiHidden/>
    <w:pPr>
      <w:tabs>
        <w:tab w:val="right" w:leader="dot" w:pos="9809"/>
      </w:tabs>
      <w:ind w:left="1361"/>
    </w:pPr>
  </w:style>
  <w:style w:type="paragraph" w:styleId="TOC8">
    <w:name w:val="toc 8"/>
    <w:basedOn w:val="Normal"/>
    <w:next w:val="Normal"/>
    <w:semiHidden/>
    <w:pPr>
      <w:tabs>
        <w:tab w:val="right" w:leader="dot" w:pos="9809"/>
      </w:tabs>
      <w:ind w:left="1400"/>
    </w:pPr>
  </w:style>
  <w:style w:type="paragraph" w:styleId="TOC9">
    <w:name w:val="toc 9"/>
    <w:basedOn w:val="Normal"/>
    <w:next w:val="Normal"/>
    <w:semiHidden/>
    <w:pPr>
      <w:tabs>
        <w:tab w:val="right" w:leader="dot" w:pos="9809"/>
      </w:tabs>
      <w:ind w:left="1600"/>
    </w:pPr>
  </w:style>
  <w:style w:type="character" w:styleId="CommentReference">
    <w:name w:val="annotation reference"/>
    <w:semiHidden/>
    <w:rPr>
      <w:sz w:val="16"/>
    </w:rPr>
  </w:style>
  <w:style w:type="paragraph" w:styleId="Text" w:customStyle="1">
    <w:name w:val="Text"/>
    <w:basedOn w:val="Normal"/>
    <w:pPr>
      <w:keepLines/>
      <w:tabs>
        <w:tab w:val="left" w:pos="568"/>
        <w:tab w:val="left" w:pos="1701"/>
        <w:tab w:val="left" w:pos="2836"/>
        <w:tab w:val="left" w:pos="3969"/>
        <w:tab w:val="left" w:pos="5104"/>
        <w:tab w:val="left" w:pos="6237"/>
        <w:tab w:val="left" w:pos="7372"/>
        <w:tab w:val="left" w:pos="8505"/>
        <w:tab w:val="left" w:pos="9640"/>
      </w:tabs>
      <w:spacing w:before="120"/>
      <w:jc w:val="both"/>
    </w:pPr>
  </w:style>
  <w:style w:type="paragraph" w:styleId="Aufzhlung" w:customStyle="1">
    <w:name w:val="Aufzählung"/>
    <w:basedOn w:val="Normal"/>
    <w:pPr>
      <w:keepLines/>
      <w:tabs>
        <w:tab w:val="left" w:pos="568"/>
        <w:tab w:val="left" w:pos="1701"/>
        <w:tab w:val="left" w:pos="2836"/>
        <w:tab w:val="left" w:pos="3969"/>
        <w:tab w:val="left" w:pos="5104"/>
        <w:tab w:val="left" w:pos="6237"/>
        <w:tab w:val="left" w:pos="7372"/>
        <w:tab w:val="left" w:pos="8505"/>
        <w:tab w:val="left" w:pos="9640"/>
      </w:tabs>
      <w:spacing w:before="120" w:after="120"/>
      <w:ind w:left="283" w:hanging="283"/>
    </w:pPr>
  </w:style>
  <w:style w:type="paragraph" w:styleId="CommentText">
    <w:name w:val="annotation text"/>
    <w:basedOn w:val="Normal"/>
    <w:semiHidden/>
    <w:pPr>
      <w:keepLines/>
      <w:tabs>
        <w:tab w:val="left" w:pos="568"/>
        <w:tab w:val="left" w:pos="1701"/>
        <w:tab w:val="left" w:pos="2836"/>
        <w:tab w:val="left" w:pos="3969"/>
        <w:tab w:val="left" w:pos="5104"/>
        <w:tab w:val="left" w:pos="6237"/>
        <w:tab w:val="left" w:pos="7372"/>
        <w:tab w:val="left" w:pos="8505"/>
        <w:tab w:val="left" w:pos="9640"/>
      </w:tabs>
      <w:jc w:val="both"/>
    </w:pPr>
  </w:style>
  <w:style w:type="paragraph" w:styleId="ListBullet">
    <w:name w:val="List Bullet"/>
    <w:basedOn w:val="Normal"/>
    <w:pPr>
      <w:ind w:left="360" w:hanging="360"/>
    </w:pPr>
  </w:style>
  <w:style w:type="paragraph" w:styleId="Title">
    <w:name w:val="Title"/>
    <w:basedOn w:val="Normal"/>
    <w:qFormat/>
    <w:pPr>
      <w:spacing w:before="240" w:after="60"/>
      <w:jc w:val="center"/>
    </w:pPr>
    <w:rPr>
      <w:b/>
      <w:kern w:val="28"/>
      <w:sz w:val="32"/>
    </w:rPr>
  </w:style>
  <w:style w:type="paragraph" w:styleId="Subtitle">
    <w:name w:val="Subtitle"/>
    <w:basedOn w:val="Normal"/>
    <w:qFormat/>
    <w:pPr>
      <w:spacing w:after="60"/>
      <w:jc w:val="center"/>
    </w:pPr>
    <w:rPr>
      <w:sz w:val="24"/>
    </w:rPr>
  </w:style>
  <w:style w:type="paragraph" w:styleId="BodyText2">
    <w:name w:val="Body Text 2"/>
    <w:basedOn w:val="Normal"/>
    <w:pPr>
      <w:spacing w:after="120"/>
      <w:ind w:left="360"/>
    </w:pPr>
  </w:style>
  <w:style w:type="paragraph" w:styleId="NormalIndent">
    <w:name w:val="Normal Indent"/>
    <w:basedOn w:val="Normal"/>
    <w:pPr>
      <w:ind w:left="720"/>
    </w:pPr>
  </w:style>
  <w:style w:type="paragraph" w:styleId="Titel1" w:customStyle="1">
    <w:name w:val="Titel1"/>
    <w:basedOn w:val="Normal"/>
    <w:pPr>
      <w:jc w:val="center"/>
    </w:pPr>
    <w:rPr>
      <w:rFonts w:ascii="Arial" w:hAnsi="Arial"/>
      <w:b/>
      <w:sz w:val="72"/>
    </w:rPr>
  </w:style>
  <w:style w:type="paragraph" w:styleId="BodyTextIndent">
    <w:name w:val="Body Text Indent"/>
    <w:basedOn w:val="Normal"/>
    <w:pPr>
      <w:spacing w:after="120"/>
      <w:ind w:left="360"/>
      <w:jc w:val="both"/>
    </w:pPr>
    <w:rPr>
      <w:rFonts w:ascii="Arial" w:hAnsi="Arial"/>
      <w:sz w:val="20"/>
      <w:lang w:val="en-US"/>
    </w:rPr>
  </w:style>
  <w:style w:type="paragraph" w:styleId="BodyTextIndent2">
    <w:name w:val="Body Text Indent 2"/>
    <w:basedOn w:val="Normal"/>
    <w:pPr>
      <w:ind w:left="709" w:hanging="709"/>
    </w:pPr>
  </w:style>
  <w:style w:type="paragraph" w:styleId="BodyTextIndent3">
    <w:name w:val="Body Text Indent 3"/>
    <w:basedOn w:val="Normal"/>
    <w:pPr>
      <w:ind w:left="1080"/>
    </w:pPr>
  </w:style>
  <w:style w:type="paragraph" w:styleId="BodyText3">
    <w:name w:val="Body Text 3"/>
    <w:basedOn w:val="Normal"/>
    <w:rPr>
      <w:rFonts w:ascii="Arial" w:hAnsi="Arial"/>
      <w:sz w:val="20"/>
    </w:rPr>
  </w:style>
  <w:style w:type="paragraph" w:styleId="IndexHeading">
    <w:name w:val="index heading"/>
    <w:basedOn w:val="Normal"/>
    <w:next w:val="Index1"/>
    <w:semiHidden/>
  </w:style>
  <w:style w:type="paragraph" w:styleId="Index1">
    <w:name w:val="index 1"/>
    <w:basedOn w:val="Normal"/>
    <w:next w:val="Normal"/>
    <w:autoRedefine/>
    <w:semiHidden/>
    <w:pPr>
      <w:ind w:left="220" w:hanging="220"/>
    </w:pPr>
  </w:style>
  <w:style w:type="character" w:styleId="Hyperlink">
    <w:name w:val="Hyperlink"/>
    <w:rPr>
      <w:color w:val="0000FF"/>
      <w:u w:val="single"/>
    </w:rPr>
  </w:style>
  <w:style w:type="character" w:styleId="FollowedHyperlink">
    <w:name w:val="FollowedHyperlink"/>
    <w:rPr>
      <w:color w:val="800080"/>
      <w:u w:val="single"/>
    </w:rPr>
  </w:style>
  <w:style w:type="paragraph" w:styleId="BalloonText">
    <w:name w:val="Balloon Text"/>
    <w:basedOn w:val="Normal"/>
    <w:semiHidden/>
    <w:rsid w:val="00F60927"/>
    <w:rPr>
      <w:rFonts w:ascii="Tahoma" w:hAnsi="Tahoma" w:cs="Tahoma"/>
      <w:sz w:val="16"/>
      <w:szCs w:val="16"/>
    </w:rPr>
  </w:style>
  <w:style w:type="character" w:styleId="Heading1Char" w:customStyle="1">
    <w:name w:val="Heading 1 Char"/>
    <w:link w:val="Heading1"/>
    <w:rsid w:val="00435F81"/>
    <w:rPr>
      <w:b/>
      <w:kern w:val="28"/>
      <w:sz w:val="36"/>
      <w:lang w:val="en-GB" w:eastAsia="ja-JP"/>
    </w:rPr>
  </w:style>
  <w:style w:type="character" w:styleId="HeaderChar" w:customStyle="1">
    <w:name w:val="Header Char"/>
    <w:link w:val="Header"/>
    <w:rsid w:val="00186F15"/>
    <w:rPr>
      <w:sz w:val="22"/>
      <w:lang w:val="en-GB" w:eastAsia="ja-JP"/>
    </w:r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91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6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43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925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targetScreenSz w:val="800x600"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header" Target="header1.xml" Id="rId8" /><Relationship Type="http://schemas.openxmlformats.org/officeDocument/2006/relationships/footer" Target="footer3.xml" Id="rId13" /><Relationship Type="http://schemas.openxmlformats.org/officeDocument/2006/relationships/styles" Target="styles.xml" Id="rId3" /><Relationship Type="http://schemas.openxmlformats.org/officeDocument/2006/relationships/endnotes" Target="endnotes.xml" Id="rId7" /><Relationship Type="http://schemas.openxmlformats.org/officeDocument/2006/relationships/header" Target="header3.xml" Id="rId12" /><Relationship Type="http://schemas.openxmlformats.org/officeDocument/2006/relationships/numbering" Target="numbering.xml" Id="rId2" /><Relationship Type="http://schemas.openxmlformats.org/officeDocument/2006/relationships/customXml" Target="../customXml/item1.xml" Id="rId1" /><Relationship Type="http://schemas.openxmlformats.org/officeDocument/2006/relationships/footnotes" Target="footnotes.xml" Id="rId6" /><Relationship Type="http://schemas.openxmlformats.org/officeDocument/2006/relationships/footer" Target="footer2.xml" Id="rId11" /><Relationship Type="http://schemas.openxmlformats.org/officeDocument/2006/relationships/webSettings" Target="webSettings.xml" Id="rId5" /><Relationship Type="http://schemas.openxmlformats.org/officeDocument/2006/relationships/theme" Target="theme/theme1.xml" Id="rId15" /><Relationship Type="http://schemas.openxmlformats.org/officeDocument/2006/relationships/footer" Target="footer1.xml" Id="rId10" /><Relationship Type="http://schemas.openxmlformats.org/officeDocument/2006/relationships/settings" Target="settings.xml" Id="rId4" /><Relationship Type="http://schemas.openxmlformats.org/officeDocument/2006/relationships/header" Target="header2.xml" Id="rId9" /><Relationship Type="http://schemas.openxmlformats.org/officeDocument/2006/relationships/fontTable" Target="fontTable.xml" Id="rId14" /><Relationship Type="http://schemas.openxmlformats.org/officeDocument/2006/relationships/image" Target="/media/image2.png" Id="R319de6a1b632490d" /><Relationship Type="http://schemas.openxmlformats.org/officeDocument/2006/relationships/image" Target="/media/image3.png" Id="Rf1be6984eb394c4d" /><Relationship Type="http://schemas.openxmlformats.org/officeDocument/2006/relationships/image" Target="/media/image4.png" Id="Rc8cb737b36484e8e" /><Relationship Type="http://schemas.openxmlformats.org/officeDocument/2006/relationships/image" Target="/media/image5.png" Id="Re0f1dad40b0649a3" /><Relationship Type="http://schemas.openxmlformats.org/officeDocument/2006/relationships/image" Target="/media/image6.png" Id="R208c485c642948fd" /><Relationship Type="http://schemas.openxmlformats.org/officeDocument/2006/relationships/image" Target="/media/image7.png" Id="R144bb6db4ea84819" /><Relationship Type="http://schemas.openxmlformats.org/officeDocument/2006/relationships/image" Target="/media/image8.png" Id="Rbfbe8e3bcc044c92" /><Relationship Type="http://schemas.microsoft.com/office/2020/10/relationships/intelligence" Target="intelligence2.xml" Id="Rb8f59626cf5f46f6" 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\\aaa102252net.in.bosch.com\ORG\ORG_1\Access2everyone\CORE%20-%20TM(F)%20contents\generic\QEMS\Templates\QST_Design_StrDesign_HLD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037D4C5-7F87-43BF-9191-88AEA57E8157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QST_Design_StrDesign_HLD.dot</ap:Template>
  <ap:Application>Microsoft Word for the web</ap:Application>
  <ap:DocSecurity>0</ap:DocSecurity>
  <ap:ScaleCrop>false</ap:ScaleCrop>
  <ap:Company>Robert Bosch IndiaLimited</ap:Company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>Design (HLD-StrD) Template</dc:title>
  <dc:subject>&lt;Project Short Name&gt;</dc:subject>
  <dc:creator>Shubhangi</dc:creator>
  <keywords/>
  <dc:description/>
  <lastModifiedBy>Kousil Lakkapragada</lastModifiedBy>
  <revision>112</revision>
  <lastPrinted>2014-10-19T05:51:00.0000000Z</lastPrinted>
  <dcterms:created xsi:type="dcterms:W3CDTF">2023-08-17T04:21:00.0000000Z</dcterms:created>
  <dcterms:modified xsi:type="dcterms:W3CDTF">2023-08-17T07:09:22.9772969Z</dcterms:modified>
  <category/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epartment">
    <vt:lpwstr>RBIN</vt:lpwstr>
  </property>
  <property fmtid="{D5CDD505-2E9C-101B-9397-08002B2CF9AE}" pid="3" name="Version">
    <vt:lpwstr>1.3</vt:lpwstr>
  </property>
  <property fmtid="{D5CDD505-2E9C-101B-9397-08002B2CF9AE}" pid="4" name="Document Number">
    <vt:lpwstr>HLD-mmm/YYYY/nnnn</vt:lpwstr>
  </property>
</Properties>
</file>